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8621" w14:textId="7F232493" w:rsidR="00DA6FB9" w:rsidRDefault="002047E2" w:rsidP="00DA6FB9">
      <w:pPr>
        <w:pStyle w:val="Ttulo"/>
      </w:pPr>
      <w:r>
        <w:t>Germán Daniel Moreno</w:t>
      </w:r>
      <w:r w:rsidR="00BB1CED">
        <w:t xml:space="preserve"> </w:t>
      </w:r>
    </w:p>
    <w:p w14:paraId="5228EC39" w14:textId="77777777" w:rsidR="006F55A5" w:rsidRDefault="006F55A5">
      <w:pPr>
        <w:pStyle w:val="Ttulo1"/>
        <w:rPr>
          <w:lang w:bidi="es-ES"/>
        </w:rPr>
      </w:pPr>
    </w:p>
    <w:p w14:paraId="4DBED290" w14:textId="70178A7E" w:rsidR="00394A6D" w:rsidRPr="005A27CA" w:rsidRDefault="008D63D3">
      <w:pPr>
        <w:pStyle w:val="Ttulo1"/>
        <w:rPr>
          <w:sz w:val="36"/>
          <w:szCs w:val="36"/>
        </w:rPr>
      </w:pPr>
      <w:r w:rsidRPr="005A27CA">
        <w:rPr>
          <w:sz w:val="36"/>
          <w:szCs w:val="36"/>
          <w:lang w:bidi="es-ES"/>
        </w:rPr>
        <w:t xml:space="preserve">FORMACIÓN ACADÉMICA </w:t>
      </w:r>
      <w:r w:rsidR="004A5C5D" w:rsidRPr="005A27CA">
        <w:rPr>
          <w:sz w:val="36"/>
          <w:szCs w:val="36"/>
        </w:rPr>
        <w:t xml:space="preserve"> </w:t>
      </w:r>
    </w:p>
    <w:p w14:paraId="2CA0C1E5" w14:textId="5D311400" w:rsidR="00394A6D" w:rsidRDefault="00231988">
      <w:pPr>
        <w:pStyle w:val="Ttulo2"/>
      </w:pPr>
      <w:r>
        <w:t>Estudios pre-u</w:t>
      </w:r>
      <w:r w:rsidR="00BD2FDF">
        <w:t>NIVERSITARIOS</w:t>
      </w:r>
    </w:p>
    <w:p w14:paraId="6BCB61D4" w14:textId="77777777" w:rsidR="006F55A5" w:rsidRDefault="006F55A5">
      <w:pPr>
        <w:pStyle w:val="Ttulo2"/>
      </w:pPr>
    </w:p>
    <w:p w14:paraId="2FD4B448" w14:textId="779997F7" w:rsidR="00394A6D" w:rsidRDefault="001A132C" w:rsidP="001A132C">
      <w:pPr>
        <w:pStyle w:val="Listaconvietas"/>
        <w:numPr>
          <w:ilvl w:val="0"/>
          <w:numId w:val="18"/>
        </w:numPr>
      </w:pPr>
      <w:r>
        <w:rPr>
          <w:lang w:bidi="es-ES"/>
        </w:rPr>
        <w:t xml:space="preserve">E.J.I.N°9 </w:t>
      </w:r>
      <w:proofErr w:type="spellStart"/>
      <w:r>
        <w:rPr>
          <w:lang w:bidi="es-ES"/>
        </w:rPr>
        <w:t>Pastorcito</w:t>
      </w:r>
      <w:proofErr w:type="spellEnd"/>
      <w:r>
        <w:rPr>
          <w:lang w:bidi="es-ES"/>
        </w:rPr>
        <w:t xml:space="preserve"> de Belen</w:t>
      </w:r>
    </w:p>
    <w:p w14:paraId="50EC9A11" w14:textId="6B86A0EB" w:rsidR="001A132C" w:rsidRDefault="001A132C" w:rsidP="001A132C">
      <w:pPr>
        <w:pStyle w:val="Listaconvietas"/>
        <w:numPr>
          <w:ilvl w:val="0"/>
          <w:numId w:val="18"/>
        </w:numPr>
      </w:pPr>
      <w:r>
        <w:t>Es</w:t>
      </w:r>
      <w:r w:rsidR="00131EEF">
        <w:t>cuela</w:t>
      </w:r>
      <w:r w:rsidR="00E174C8">
        <w:t xml:space="preserve"> Primaria Don Bosco</w:t>
      </w:r>
    </w:p>
    <w:p w14:paraId="5293748B" w14:textId="1EB5C351" w:rsidR="003573FF" w:rsidRPr="003573FF" w:rsidRDefault="006B5CD7" w:rsidP="008D63D3">
      <w:pPr>
        <w:pStyle w:val="Listaconvietas"/>
        <w:numPr>
          <w:ilvl w:val="0"/>
          <w:numId w:val="18"/>
        </w:numPr>
      </w:pPr>
      <w:r>
        <w:t xml:space="preserve">Colegio </w:t>
      </w:r>
      <w:r w:rsidR="000054F4">
        <w:t>S</w:t>
      </w:r>
      <w:r>
        <w:t>ecundario D</w:t>
      </w:r>
      <w:r w:rsidR="004D69C8">
        <w:t>on Bosco</w:t>
      </w:r>
    </w:p>
    <w:p w14:paraId="6A4FFBD5" w14:textId="77777777" w:rsidR="006F55A5" w:rsidRDefault="006F55A5">
      <w:pPr>
        <w:pStyle w:val="Ttulo2"/>
        <w:rPr>
          <w:lang w:bidi="es-ES"/>
        </w:rPr>
      </w:pPr>
    </w:p>
    <w:p w14:paraId="57625034" w14:textId="32546268" w:rsidR="009B187C" w:rsidRPr="003F5BA4" w:rsidRDefault="009B187C">
      <w:pPr>
        <w:pStyle w:val="Ttulo2"/>
        <w:rPr>
          <w:sz w:val="32"/>
          <w:szCs w:val="32"/>
          <w:lang w:bidi="es-ES"/>
        </w:rPr>
      </w:pPr>
      <w:r w:rsidRPr="003F5BA4">
        <w:rPr>
          <w:sz w:val="32"/>
          <w:szCs w:val="32"/>
          <w:lang w:bidi="es-ES"/>
        </w:rPr>
        <w:t>Titulo de grado</w:t>
      </w:r>
    </w:p>
    <w:p w14:paraId="458249C2" w14:textId="77777777" w:rsidR="006F55A5" w:rsidRDefault="006F55A5">
      <w:pPr>
        <w:pStyle w:val="Ttulo2"/>
        <w:rPr>
          <w:lang w:bidi="es-ES"/>
        </w:rPr>
      </w:pPr>
    </w:p>
    <w:p w14:paraId="73034E17" w14:textId="61B291C2" w:rsidR="007B38C4" w:rsidRPr="007B38C4" w:rsidRDefault="007B38C4" w:rsidP="007B38C4">
      <w:pPr>
        <w:pStyle w:val="Listaconvietas"/>
        <w:rPr>
          <w:rFonts w:asciiTheme="majorHAnsi" w:eastAsiaTheme="majorEastAsia" w:hAnsiTheme="majorHAnsi" w:cstheme="majorBidi"/>
          <w:b/>
          <w:color w:val="4E4E4E" w:themeColor="accent1" w:themeTint="BF"/>
          <w:sz w:val="28"/>
          <w:szCs w:val="32"/>
        </w:rPr>
      </w:pPr>
      <w:r>
        <w:t>Egresad</w:t>
      </w:r>
      <w:r w:rsidR="00A5086E">
        <w:t>o de la carrera de Abogacía en la Facultad de Derecho y Ciencias Políticas de la Universidad Cuenca del Plata</w:t>
      </w:r>
      <w:r w:rsidR="007D02DE">
        <w:t>.</w:t>
      </w:r>
    </w:p>
    <w:p w14:paraId="06711CAF" w14:textId="144F73FD" w:rsidR="00BB1CED" w:rsidRDefault="00BB1CED" w:rsidP="006F55A5">
      <w:pPr>
        <w:spacing w:after="80"/>
        <w:rPr>
          <w:rFonts w:asciiTheme="majorHAnsi" w:eastAsiaTheme="majorEastAsia" w:hAnsiTheme="majorHAnsi" w:cstheme="majorBidi"/>
          <w:b/>
          <w:color w:val="4E4E4E" w:themeColor="accent1" w:themeTint="BF"/>
          <w:sz w:val="28"/>
          <w:szCs w:val="32"/>
        </w:rPr>
      </w:pPr>
    </w:p>
    <w:p w14:paraId="6685421A" w14:textId="21DBE7E2" w:rsidR="006F55A5" w:rsidRPr="00BB1CED" w:rsidRDefault="006F55A5" w:rsidP="006F55A5">
      <w:pPr>
        <w:spacing w:after="80"/>
        <w:rPr>
          <w:sz w:val="32"/>
          <w:szCs w:val="32"/>
        </w:rPr>
      </w:pPr>
      <w:r w:rsidRPr="003F5BA4">
        <w:rPr>
          <w:rFonts w:asciiTheme="majorHAnsi" w:eastAsiaTheme="majorEastAsia" w:hAnsiTheme="majorHAnsi" w:cstheme="majorBidi"/>
          <w:b/>
          <w:caps/>
          <w:color w:val="191919" w:themeColor="background2" w:themeShade="1A"/>
          <w:sz w:val="32"/>
          <w:szCs w:val="32"/>
        </w:rPr>
        <w:t>ESTUDIOS DE POSGRADO</w:t>
      </w:r>
    </w:p>
    <w:p w14:paraId="7EE83395" w14:textId="445EDDD5" w:rsidR="00373773" w:rsidRDefault="00373773" w:rsidP="00BB1CED">
      <w:pPr>
        <w:pStyle w:val="Listaconvietas"/>
        <w:numPr>
          <w:ilvl w:val="0"/>
          <w:numId w:val="0"/>
        </w:numPr>
      </w:pPr>
    </w:p>
    <w:p w14:paraId="19BC2485" w14:textId="66199334" w:rsidR="007D02DE" w:rsidRPr="007D02DE" w:rsidRDefault="00724189" w:rsidP="00DF2B46">
      <w:pPr>
        <w:pStyle w:val="Listaconvietas"/>
      </w:pPr>
      <w:r>
        <w:t xml:space="preserve">TÍTULO OBTENIDO: </w:t>
      </w:r>
      <w:r w:rsidR="007D02DE">
        <w:t>Especialista</w:t>
      </w:r>
      <w:r w:rsidR="007D02DE" w:rsidRPr="007D02DE">
        <w:t xml:space="preserve"> en Comunicación Política</w:t>
      </w:r>
      <w:r w:rsidR="00F0185A">
        <w:t>.</w:t>
      </w:r>
    </w:p>
    <w:p w14:paraId="61D1BA23" w14:textId="7057F212" w:rsidR="007D02DE" w:rsidRPr="007D02DE" w:rsidRDefault="007D02DE" w:rsidP="007D02DE">
      <w:pPr>
        <w:spacing w:after="80"/>
        <w:ind w:left="360"/>
      </w:pPr>
      <w:r w:rsidRPr="007D02DE">
        <w:t>Institución: Asociación Española de Escuela de Negocios</w:t>
      </w:r>
      <w:r w:rsidR="00F0185A">
        <w:t>.</w:t>
      </w:r>
    </w:p>
    <w:p w14:paraId="4E925CE4" w14:textId="78EE849C" w:rsidR="00890770" w:rsidRDefault="00C83E2F" w:rsidP="007D02DE">
      <w:pPr>
        <w:pStyle w:val="Listaconvietas"/>
        <w:numPr>
          <w:ilvl w:val="0"/>
          <w:numId w:val="0"/>
        </w:numPr>
        <w:ind w:left="360"/>
      </w:pPr>
      <w:r>
        <w:t xml:space="preserve">Estado: Finalizado </w:t>
      </w:r>
      <w:r w:rsidR="007D5786">
        <w:t xml:space="preserve">año </w:t>
      </w:r>
      <w:r w:rsidR="004B7CFA">
        <w:t>202</w:t>
      </w:r>
      <w:r w:rsidR="007D02DE">
        <w:t>5</w:t>
      </w:r>
      <w:r w:rsidR="00F0185A">
        <w:t>.</w:t>
      </w:r>
    </w:p>
    <w:p w14:paraId="63D9D366" w14:textId="31F2E7A5" w:rsidR="00890770" w:rsidRDefault="00890770" w:rsidP="005A1D19">
      <w:pPr>
        <w:pStyle w:val="Listaconvietas"/>
        <w:numPr>
          <w:ilvl w:val="0"/>
          <w:numId w:val="0"/>
        </w:numPr>
      </w:pPr>
    </w:p>
    <w:p w14:paraId="34599E64" w14:textId="73A08695" w:rsidR="008D0A9A" w:rsidRPr="008D0A9A" w:rsidRDefault="008D0A9A" w:rsidP="008D0A9A">
      <w:pPr>
        <w:numPr>
          <w:ilvl w:val="0"/>
          <w:numId w:val="14"/>
        </w:numPr>
        <w:spacing w:after="80"/>
      </w:pPr>
      <w:r w:rsidRPr="008D0A9A">
        <w:t xml:space="preserve">TÍTULO: </w:t>
      </w:r>
      <w:r w:rsidR="00416583">
        <w:t>Maestría</w:t>
      </w:r>
      <w:r w:rsidRPr="008D0A9A">
        <w:t xml:space="preserve"> en Justicia Constitucional y Derechos Humanos</w:t>
      </w:r>
      <w:r w:rsidR="00F0185A">
        <w:t>.</w:t>
      </w:r>
      <w:r w:rsidRPr="008D0A9A">
        <w:t xml:space="preserve"> </w:t>
      </w:r>
    </w:p>
    <w:p w14:paraId="6D1E32E0" w14:textId="2CA290FA" w:rsidR="008D0A9A" w:rsidRPr="008D0A9A" w:rsidRDefault="008D0A9A" w:rsidP="008D0A9A">
      <w:pPr>
        <w:spacing w:after="80"/>
        <w:ind w:left="360"/>
      </w:pPr>
      <w:r w:rsidRPr="008D0A9A">
        <w:t>Institución: Universidad de Bolonia, Italia</w:t>
      </w:r>
      <w:r w:rsidR="00F0185A">
        <w:t>.</w:t>
      </w:r>
    </w:p>
    <w:p w14:paraId="6B2D13F8" w14:textId="53620CE7" w:rsidR="009B187C" w:rsidRDefault="008D0A9A" w:rsidP="000E1E6E">
      <w:pPr>
        <w:pStyle w:val="Listaconvietas"/>
        <w:numPr>
          <w:ilvl w:val="0"/>
          <w:numId w:val="0"/>
        </w:numPr>
        <w:ind w:left="360"/>
      </w:pPr>
      <w:r w:rsidRPr="008D0A9A">
        <w:t xml:space="preserve">Estado: </w:t>
      </w:r>
      <w:r>
        <w:t>Cursando actualmente.</w:t>
      </w:r>
    </w:p>
    <w:p w14:paraId="7476AC52" w14:textId="17209A63" w:rsidR="000800BE" w:rsidRDefault="000800BE" w:rsidP="000800BE">
      <w:pPr>
        <w:pStyle w:val="Listaconvietas"/>
        <w:numPr>
          <w:ilvl w:val="0"/>
          <w:numId w:val="0"/>
        </w:numPr>
      </w:pPr>
    </w:p>
    <w:p w14:paraId="58DF8609" w14:textId="6AD29B74" w:rsidR="00E846AB" w:rsidRDefault="000800BE" w:rsidP="00EE36D4">
      <w:pPr>
        <w:pStyle w:val="Listaconvietas"/>
      </w:pPr>
      <w:r>
        <w:t xml:space="preserve">TÍTULO: </w:t>
      </w:r>
      <w:r w:rsidR="009C1D02">
        <w:t>Curso E</w:t>
      </w:r>
      <w:r w:rsidR="00E846AB">
        <w:t>specialización en Derecho</w:t>
      </w:r>
      <w:r w:rsidR="00EE36D4">
        <w:t>:  Crimen Organizado, Corrupción y Terrorismo</w:t>
      </w:r>
      <w:r w:rsidR="00F0185A">
        <w:t>.</w:t>
      </w:r>
      <w:r w:rsidR="00EE36D4">
        <w:t xml:space="preserve"> </w:t>
      </w:r>
    </w:p>
    <w:p w14:paraId="180629C2" w14:textId="159A9BAA" w:rsidR="00EE36D4" w:rsidRDefault="00EE36D4" w:rsidP="00EE36D4">
      <w:pPr>
        <w:pStyle w:val="Listaconvietas"/>
        <w:numPr>
          <w:ilvl w:val="0"/>
          <w:numId w:val="0"/>
        </w:numPr>
        <w:ind w:left="360"/>
      </w:pPr>
      <w:r>
        <w:t>Institución: Universidad de Salamanca, España.</w:t>
      </w:r>
    </w:p>
    <w:p w14:paraId="64ED3F04" w14:textId="7C409912" w:rsidR="00EE36D4" w:rsidRDefault="00EE36D4" w:rsidP="00EE36D4">
      <w:pPr>
        <w:pStyle w:val="Listaconvietas"/>
        <w:numPr>
          <w:ilvl w:val="0"/>
          <w:numId w:val="0"/>
        </w:numPr>
        <w:ind w:left="360"/>
      </w:pPr>
      <w:r>
        <w:t>Estado: Cursando actualmente.</w:t>
      </w:r>
    </w:p>
    <w:p w14:paraId="2B8BC1D8" w14:textId="77777777" w:rsidR="00EE36D4" w:rsidRDefault="00EE36D4" w:rsidP="00EE36D4">
      <w:pPr>
        <w:pStyle w:val="Listaconvietas"/>
        <w:numPr>
          <w:ilvl w:val="0"/>
          <w:numId w:val="0"/>
        </w:numPr>
        <w:ind w:left="360"/>
      </w:pPr>
    </w:p>
    <w:p w14:paraId="7C677195" w14:textId="77777777" w:rsidR="009C1D02" w:rsidRDefault="009C1D02" w:rsidP="00EE36D4">
      <w:pPr>
        <w:pStyle w:val="Listaconvietas"/>
        <w:numPr>
          <w:ilvl w:val="0"/>
          <w:numId w:val="0"/>
        </w:numPr>
        <w:ind w:left="360"/>
      </w:pPr>
    </w:p>
    <w:p w14:paraId="0C74B0FE" w14:textId="561A3F34" w:rsidR="0005051D" w:rsidRDefault="0005051D" w:rsidP="00E20986">
      <w:pPr>
        <w:pStyle w:val="Listaconvietas"/>
      </w:pPr>
      <w:r>
        <w:t xml:space="preserve">BECA </w:t>
      </w:r>
      <w:r w:rsidR="00913ADA">
        <w:t xml:space="preserve">POR CONCURSO </w:t>
      </w:r>
      <w:r>
        <w:t xml:space="preserve">EN FORMACIÓN POLITICA: </w:t>
      </w:r>
      <w:r w:rsidR="00EF36B7">
        <w:t>PROGRAMA “</w:t>
      </w:r>
      <w:r>
        <w:t>SER LIDER” – APRENDIENDO PRÁCTICAS DEMOCRÁTICAS. HACIA UNA DEMOCRACIA PARTICIPATIVA” En el Marco del Proyecto “LA LEGISLATURA UN ESPACIO DE APRENDIZAJE”</w:t>
      </w:r>
    </w:p>
    <w:p w14:paraId="73B6A6B5" w14:textId="77777777" w:rsidR="0005051D" w:rsidRDefault="0005051D" w:rsidP="00E20986">
      <w:pPr>
        <w:pStyle w:val="Listaconvietas"/>
        <w:numPr>
          <w:ilvl w:val="0"/>
          <w:numId w:val="0"/>
        </w:numPr>
        <w:ind w:left="360"/>
      </w:pPr>
      <w:r>
        <w:t xml:space="preserve">Institución: Gobierno de la Provincia de Formosa; Ministerio de Cultura y Educación. </w:t>
      </w:r>
    </w:p>
    <w:p w14:paraId="1A379830" w14:textId="1E8EF947" w:rsidR="00AC377F" w:rsidRPr="008273C2" w:rsidRDefault="0005051D" w:rsidP="008273C2">
      <w:pPr>
        <w:pStyle w:val="Listaconvietas"/>
        <w:numPr>
          <w:ilvl w:val="0"/>
          <w:numId w:val="0"/>
        </w:numPr>
        <w:ind w:left="360"/>
      </w:pPr>
      <w:r>
        <w:t>Año: 2019</w:t>
      </w:r>
    </w:p>
    <w:p w14:paraId="05A6BFA8" w14:textId="77777777" w:rsidR="00AC377F" w:rsidRDefault="00AC377F" w:rsidP="0005051D">
      <w:pPr>
        <w:pStyle w:val="Listaconvietas"/>
        <w:numPr>
          <w:ilvl w:val="0"/>
          <w:numId w:val="0"/>
        </w:numPr>
        <w:ind w:left="360"/>
      </w:pPr>
    </w:p>
    <w:p w14:paraId="5AD52148" w14:textId="281B576A" w:rsidR="00873A11" w:rsidRDefault="00D42613" w:rsidP="00873A11">
      <w:pPr>
        <w:pStyle w:val="Listaconvietas"/>
      </w:pPr>
      <w:r>
        <w:t>DIPLOMADO “</w:t>
      </w:r>
      <w:r w:rsidR="00A204F3">
        <w:t>PRACTICAS DE LITIGACIÓN EN EL SISTEMA ACUSA</w:t>
      </w:r>
      <w:r w:rsidR="00873A11">
        <w:t xml:space="preserve">TORIO </w:t>
      </w:r>
      <w:proofErr w:type="spellStart"/>
      <w:r w:rsidR="00873A11">
        <w:t>ADVERSARIAL</w:t>
      </w:r>
      <w:proofErr w:type="spellEnd"/>
      <w:r w:rsidR="00BA4310">
        <w:t xml:space="preserve">” </w:t>
      </w:r>
    </w:p>
    <w:p w14:paraId="0A7AF60A" w14:textId="65A8225B" w:rsidR="00873A11" w:rsidRDefault="00673247" w:rsidP="00873A11">
      <w:pPr>
        <w:pStyle w:val="Listaconvietas"/>
        <w:numPr>
          <w:ilvl w:val="0"/>
          <w:numId w:val="0"/>
        </w:numPr>
        <w:ind w:left="360"/>
      </w:pPr>
      <w:r>
        <w:t xml:space="preserve">Institución: Universidad Nacional del Chaco Austral- UNCAUS </w:t>
      </w:r>
    </w:p>
    <w:p w14:paraId="37DC2778" w14:textId="26D0952C" w:rsidR="00673247" w:rsidRDefault="00673247" w:rsidP="00873A11">
      <w:pPr>
        <w:pStyle w:val="Listaconvietas"/>
        <w:numPr>
          <w:ilvl w:val="0"/>
          <w:numId w:val="0"/>
        </w:numPr>
        <w:ind w:left="360"/>
      </w:pPr>
      <w:r>
        <w:lastRenderedPageBreak/>
        <w:t>Carga horaria:</w:t>
      </w:r>
      <w:r w:rsidR="00301C17">
        <w:t xml:space="preserve"> 100 horas</w:t>
      </w:r>
      <w:r>
        <w:t xml:space="preserve"> </w:t>
      </w:r>
    </w:p>
    <w:p w14:paraId="592988B8" w14:textId="3BEC814D" w:rsidR="00301C17" w:rsidRDefault="00301C17" w:rsidP="00873A11">
      <w:pPr>
        <w:pStyle w:val="Listaconvietas"/>
        <w:numPr>
          <w:ilvl w:val="0"/>
          <w:numId w:val="0"/>
        </w:numPr>
        <w:ind w:left="360"/>
      </w:pPr>
      <w:r>
        <w:t xml:space="preserve">Año: </w:t>
      </w:r>
      <w:r w:rsidR="00D36038">
        <w:t>2022</w:t>
      </w:r>
    </w:p>
    <w:p w14:paraId="784C415F" w14:textId="77777777" w:rsidR="00D36038" w:rsidRDefault="00D36038" w:rsidP="00873A11">
      <w:pPr>
        <w:pStyle w:val="Listaconvietas"/>
        <w:numPr>
          <w:ilvl w:val="0"/>
          <w:numId w:val="0"/>
        </w:numPr>
        <w:ind w:left="360"/>
      </w:pPr>
    </w:p>
    <w:p w14:paraId="20532B65" w14:textId="77777777" w:rsidR="009C79C4" w:rsidRDefault="009C79C4" w:rsidP="00873A11">
      <w:pPr>
        <w:pStyle w:val="Listaconvietas"/>
        <w:numPr>
          <w:ilvl w:val="0"/>
          <w:numId w:val="0"/>
        </w:numPr>
        <w:ind w:left="360"/>
      </w:pPr>
    </w:p>
    <w:p w14:paraId="768EFB4B" w14:textId="77777777" w:rsidR="009C79C4" w:rsidRDefault="009C79C4" w:rsidP="00873A11">
      <w:pPr>
        <w:pStyle w:val="Listaconvietas"/>
        <w:numPr>
          <w:ilvl w:val="0"/>
          <w:numId w:val="0"/>
        </w:numPr>
        <w:ind w:left="360"/>
      </w:pPr>
    </w:p>
    <w:p w14:paraId="2AA610A4" w14:textId="1B2CDE36" w:rsidR="00873A11" w:rsidRDefault="00301C17" w:rsidP="00873A11">
      <w:pPr>
        <w:pStyle w:val="Listaconvietas"/>
      </w:pPr>
      <w:r>
        <w:t>DIPLOMADO “</w:t>
      </w:r>
      <w:r w:rsidR="003C3342">
        <w:t>ACTUALIZACIÓN EN EL SISTEMA DE PROTECCIÓN INTEGRAL DE LOS DERECHOS DE NIÑAS, NIÑOS Y ADOLESCENTES”</w:t>
      </w:r>
    </w:p>
    <w:p w14:paraId="545E7F95" w14:textId="6C3EDF0E" w:rsidR="001B4E70" w:rsidRDefault="001B4E70" w:rsidP="001B4E70">
      <w:pPr>
        <w:pStyle w:val="Listaconvietas"/>
        <w:numPr>
          <w:ilvl w:val="0"/>
          <w:numId w:val="0"/>
        </w:numPr>
        <w:ind w:left="360"/>
      </w:pPr>
      <w:r>
        <w:t>Institución: Universidad Nacional del Nor</w:t>
      </w:r>
      <w:r w:rsidR="0055154B">
        <w:t>de</w:t>
      </w:r>
      <w:r>
        <w:t>ste</w:t>
      </w:r>
      <w:r w:rsidR="001E0911">
        <w:t xml:space="preserve"> </w:t>
      </w:r>
      <w:r>
        <w:t>- UNNE</w:t>
      </w:r>
    </w:p>
    <w:p w14:paraId="5EFCC5B4" w14:textId="384C700C" w:rsidR="001B4E70" w:rsidRDefault="001B4E70" w:rsidP="001B4E70">
      <w:pPr>
        <w:pStyle w:val="Listaconvietas"/>
        <w:numPr>
          <w:ilvl w:val="0"/>
          <w:numId w:val="0"/>
        </w:numPr>
        <w:ind w:left="360"/>
      </w:pPr>
      <w:r>
        <w:t xml:space="preserve">Carga </w:t>
      </w:r>
      <w:r w:rsidR="00A57C61">
        <w:t>horaria: 200 horas</w:t>
      </w:r>
    </w:p>
    <w:p w14:paraId="3CC8E248" w14:textId="7C1EDF34" w:rsidR="008273C2" w:rsidRPr="00C70B90" w:rsidRDefault="00A57C61" w:rsidP="00C70B90">
      <w:pPr>
        <w:pStyle w:val="Listaconvietas"/>
        <w:numPr>
          <w:ilvl w:val="0"/>
          <w:numId w:val="0"/>
        </w:numPr>
        <w:ind w:left="360"/>
      </w:pPr>
      <w:r>
        <w:t>Año: 2022</w:t>
      </w:r>
    </w:p>
    <w:p w14:paraId="234A3C79" w14:textId="77777777" w:rsidR="008273C2" w:rsidRDefault="008273C2" w:rsidP="00D50C3D">
      <w:pPr>
        <w:pStyle w:val="Listaconvietas"/>
        <w:numPr>
          <w:ilvl w:val="0"/>
          <w:numId w:val="0"/>
        </w:numPr>
        <w:ind w:left="360"/>
      </w:pPr>
    </w:p>
    <w:p w14:paraId="6B68F34B" w14:textId="77777777" w:rsidR="00DB6A01" w:rsidRDefault="00DB6A01" w:rsidP="00E20986">
      <w:pPr>
        <w:pStyle w:val="Listaconvietas"/>
      </w:pPr>
      <w:r>
        <w:t xml:space="preserve">DIPLOMADO “PRÁCTICA PROFESIONAL Y JUDICIAL” </w:t>
      </w:r>
    </w:p>
    <w:p w14:paraId="344A697A" w14:textId="0437D04D" w:rsidR="00DB6A01" w:rsidRDefault="00DB6A01" w:rsidP="00E20986">
      <w:pPr>
        <w:pStyle w:val="Listaconvietas"/>
        <w:numPr>
          <w:ilvl w:val="0"/>
          <w:numId w:val="0"/>
        </w:numPr>
        <w:ind w:left="360"/>
      </w:pPr>
      <w:r>
        <w:t>Institución: Universidad Nacional del Nordeste</w:t>
      </w:r>
      <w:r w:rsidR="001E0911">
        <w:t xml:space="preserve"> </w:t>
      </w:r>
      <w:r w:rsidR="00EF2BC5">
        <w:t>- UNNE</w:t>
      </w:r>
    </w:p>
    <w:p w14:paraId="00C23EB4" w14:textId="7CED0E29" w:rsidR="0091782E" w:rsidRDefault="00DB6A01" w:rsidP="004413EE">
      <w:pPr>
        <w:pStyle w:val="Listaconvietas"/>
        <w:numPr>
          <w:ilvl w:val="0"/>
          <w:numId w:val="0"/>
        </w:numPr>
        <w:ind w:left="360"/>
      </w:pPr>
      <w:r>
        <w:t>Carga horaria: 200 horas</w:t>
      </w:r>
    </w:p>
    <w:p w14:paraId="232B68A5" w14:textId="6130A5C3" w:rsidR="004E14A9" w:rsidRDefault="004413EE" w:rsidP="00B00910">
      <w:pPr>
        <w:pStyle w:val="Listaconvietas"/>
        <w:numPr>
          <w:ilvl w:val="0"/>
          <w:numId w:val="0"/>
        </w:numPr>
        <w:ind w:left="360"/>
      </w:pPr>
      <w:r>
        <w:t>Año: 2022</w:t>
      </w:r>
    </w:p>
    <w:p w14:paraId="6B0B9497" w14:textId="77777777" w:rsidR="00BC729B" w:rsidRDefault="00BC729B" w:rsidP="00BC729B">
      <w:pPr>
        <w:pStyle w:val="Listaconvietas"/>
        <w:numPr>
          <w:ilvl w:val="0"/>
          <w:numId w:val="0"/>
        </w:numPr>
        <w:ind w:left="360"/>
      </w:pPr>
    </w:p>
    <w:p w14:paraId="0CD5F39C" w14:textId="30B32EF8" w:rsidR="00B00910" w:rsidRDefault="00B00910" w:rsidP="0027653E">
      <w:pPr>
        <w:pStyle w:val="Listaconvietas"/>
      </w:pPr>
      <w:r>
        <w:t>SEMINARIO “ELECCIONES EN ESCENARIOS DE PANDEMIA Y POST PANDEMIA</w:t>
      </w:r>
      <w:r w:rsidR="0013480B">
        <w:t xml:space="preserve">. </w:t>
      </w:r>
      <w:r w:rsidR="007677B8">
        <w:t>GUÍA PARA LA ORGANIZACION DE ELECCIONES EN TIEMPO DE PANDEMIA</w:t>
      </w:r>
      <w:r>
        <w:t>”</w:t>
      </w:r>
    </w:p>
    <w:p w14:paraId="491F0A73" w14:textId="1E911225" w:rsidR="00B00910" w:rsidRDefault="001A6D6F" w:rsidP="001A6D6F">
      <w:pPr>
        <w:pStyle w:val="Listaconvietas"/>
        <w:numPr>
          <w:ilvl w:val="0"/>
          <w:numId w:val="0"/>
        </w:numPr>
        <w:ind w:left="360"/>
      </w:pPr>
      <w:r>
        <w:t>Institución: Instituto de Estudio</w:t>
      </w:r>
      <w:r w:rsidR="00A10716">
        <w:t>s en Ciencias Jurídicas; Universidad de San</w:t>
      </w:r>
      <w:r w:rsidR="0013480B">
        <w:t xml:space="preserve"> Martín</w:t>
      </w:r>
      <w:r w:rsidR="00864346">
        <w:t xml:space="preserve"> </w:t>
      </w:r>
      <w:r w:rsidR="0013480B">
        <w:t>- UNSAM</w:t>
      </w:r>
    </w:p>
    <w:p w14:paraId="28E394DF" w14:textId="5A27413F" w:rsidR="0013480B" w:rsidRDefault="0013480B" w:rsidP="001A6D6F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06798050" w14:textId="77777777" w:rsidR="0013480B" w:rsidRDefault="0013480B" w:rsidP="00CC211F">
      <w:pPr>
        <w:pStyle w:val="Listaconvietas"/>
        <w:numPr>
          <w:ilvl w:val="0"/>
          <w:numId w:val="0"/>
        </w:numPr>
      </w:pPr>
    </w:p>
    <w:p w14:paraId="57F75C53" w14:textId="172FBC79" w:rsidR="001F6AFA" w:rsidRDefault="001F6AFA" w:rsidP="0027653E">
      <w:pPr>
        <w:pStyle w:val="Listaconvietas"/>
      </w:pPr>
      <w:r>
        <w:t>SEMINARIO “ELECCIONES EN ESCENARIOS DE PANDEMIA Y POST PANDEMIA</w:t>
      </w:r>
      <w:r w:rsidR="00861C1B">
        <w:t xml:space="preserve">. LA </w:t>
      </w:r>
      <w:r w:rsidR="000F6C3A">
        <w:t>ORGANIZACIÓN ELECTORAL EN RIO CUARTO Y LA TECNOLOGÍA DE APOYO ELECTORAL EN LA PROVINCIA DE BUENOS AIRES”</w:t>
      </w:r>
      <w:r>
        <w:t xml:space="preserve"> </w:t>
      </w:r>
    </w:p>
    <w:p w14:paraId="1275DB61" w14:textId="744AC2A7" w:rsidR="001F6AFA" w:rsidRDefault="00FA6979" w:rsidP="001F6AFA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</w:t>
      </w:r>
      <w:r w:rsidR="00ED2386">
        <w:t xml:space="preserve"> </w:t>
      </w:r>
      <w:r>
        <w:t>- UNSAM</w:t>
      </w:r>
    </w:p>
    <w:p w14:paraId="5809584B" w14:textId="582BF80F" w:rsidR="00FA6979" w:rsidRDefault="00FA6979" w:rsidP="001F6AFA">
      <w:pPr>
        <w:pStyle w:val="Listaconvietas"/>
        <w:numPr>
          <w:ilvl w:val="0"/>
          <w:numId w:val="0"/>
        </w:numPr>
        <w:ind w:left="360"/>
      </w:pPr>
      <w:r>
        <w:t>Año: 2</w:t>
      </w:r>
      <w:r w:rsidR="00861C1B">
        <w:t>020</w:t>
      </w:r>
    </w:p>
    <w:p w14:paraId="3971E197" w14:textId="77777777" w:rsidR="00861C1B" w:rsidRDefault="00861C1B" w:rsidP="00CC211F">
      <w:pPr>
        <w:pStyle w:val="Listaconvietas"/>
        <w:numPr>
          <w:ilvl w:val="0"/>
          <w:numId w:val="0"/>
        </w:numPr>
      </w:pPr>
    </w:p>
    <w:p w14:paraId="2B50BB09" w14:textId="61F5CF1E" w:rsidR="00DB2C98" w:rsidRDefault="00861C1B" w:rsidP="00DB2C98">
      <w:pPr>
        <w:pStyle w:val="Listaconvietas"/>
      </w:pPr>
      <w:r>
        <w:t>SEMINARIO “ELECCIONES EN ESCENARIOS DE PANDEMIA Y POST PANDEMIA</w:t>
      </w:r>
      <w:r w:rsidR="00A8799A">
        <w:t xml:space="preserve">. </w:t>
      </w:r>
      <w:r w:rsidR="00DB2C98">
        <w:t>EL ROL DE LOS APODERADOS PARTIDARIOS EN EL PROCESO ELECTORAL”</w:t>
      </w:r>
    </w:p>
    <w:p w14:paraId="4F796891" w14:textId="77777777" w:rsidR="00861C1B" w:rsidRDefault="00861C1B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Martín- UNSAM</w:t>
      </w:r>
    </w:p>
    <w:p w14:paraId="7FAD50D3" w14:textId="77777777" w:rsidR="00861C1B" w:rsidRDefault="00861C1B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5BCB1BA1" w14:textId="77777777" w:rsidR="00A8799A" w:rsidRDefault="00A8799A" w:rsidP="00E20986">
      <w:pPr>
        <w:pStyle w:val="Listaconvietas"/>
        <w:numPr>
          <w:ilvl w:val="0"/>
          <w:numId w:val="0"/>
        </w:numPr>
        <w:ind w:left="360"/>
      </w:pPr>
    </w:p>
    <w:p w14:paraId="19EFC9B4" w14:textId="2B1DF837" w:rsidR="00A8799A" w:rsidRDefault="00A8799A" w:rsidP="00E20986">
      <w:pPr>
        <w:pStyle w:val="Listaconvietas"/>
      </w:pPr>
      <w:r>
        <w:t>SEMINARIO “</w:t>
      </w:r>
      <w:r w:rsidR="00137924">
        <w:t>LAS ELECCIONES PRESIDENCIALES EN ESTADOS UNIDOS”</w:t>
      </w:r>
    </w:p>
    <w:p w14:paraId="1F19CC8B" w14:textId="77777777" w:rsidR="00A8799A" w:rsidRDefault="00A8799A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Martín- UNSAM</w:t>
      </w:r>
    </w:p>
    <w:p w14:paraId="38E34A87" w14:textId="55572BD1" w:rsidR="00ED2386" w:rsidRPr="0082322C" w:rsidRDefault="00A8799A" w:rsidP="0082322C">
      <w:pPr>
        <w:pStyle w:val="Listaconvietas"/>
        <w:numPr>
          <w:ilvl w:val="0"/>
          <w:numId w:val="0"/>
        </w:numPr>
        <w:ind w:left="360"/>
      </w:pPr>
      <w:r>
        <w:t>Año: 2020</w:t>
      </w:r>
      <w:r w:rsidR="00ED2386" w:rsidRPr="000E2059">
        <w:rPr>
          <w:rFonts w:asciiTheme="majorHAnsi" w:eastAsiaTheme="majorEastAsia" w:hAnsiTheme="majorHAnsi" w:cstheme="majorBidi"/>
          <w:b/>
          <w:caps/>
          <w:color w:val="191919" w:themeColor="background2" w:themeShade="1A"/>
          <w:szCs w:val="26"/>
        </w:rPr>
        <w:t xml:space="preserve"> </w:t>
      </w:r>
    </w:p>
    <w:p w14:paraId="32F33FCC" w14:textId="77777777" w:rsidR="00ED2386" w:rsidRDefault="00ED2386" w:rsidP="00E20986">
      <w:pPr>
        <w:pStyle w:val="Listaconvietas"/>
        <w:numPr>
          <w:ilvl w:val="0"/>
          <w:numId w:val="0"/>
        </w:numPr>
        <w:ind w:left="360"/>
      </w:pPr>
    </w:p>
    <w:p w14:paraId="1B70569C" w14:textId="7771881C" w:rsidR="00137924" w:rsidRDefault="00137924" w:rsidP="00E20986">
      <w:pPr>
        <w:pStyle w:val="Listaconvietas"/>
      </w:pPr>
      <w:r>
        <w:t>SEMINARIO “ELECCIONES EN ESCENARIOS DE PANDEMIA Y POST PANDEMIA</w:t>
      </w:r>
      <w:r w:rsidR="007759F8">
        <w:t xml:space="preserve">. DEMOCRACIA AMPLIADA EN LA CIENCIAS DE MÉXICO: ÓRGANOS DE PARTICIPACIÓN CIUDADANA, CONSULTAS </w:t>
      </w:r>
      <w:r w:rsidR="00E5320F">
        <w:t>POPULARES Y PRESUPUESTOS PARTICIPATIVOS”</w:t>
      </w:r>
    </w:p>
    <w:p w14:paraId="3FB76E19" w14:textId="3C7612B2" w:rsidR="00137924" w:rsidRDefault="00137924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</w:t>
      </w:r>
      <w:r w:rsidR="00ED2386">
        <w:t xml:space="preserve"> </w:t>
      </w:r>
      <w:r>
        <w:t>- UNSAM</w:t>
      </w:r>
    </w:p>
    <w:p w14:paraId="7B077D3C" w14:textId="77777777" w:rsidR="00137924" w:rsidRDefault="00137924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09911125" w14:textId="77777777" w:rsidR="0090791B" w:rsidRDefault="0090791B" w:rsidP="00ED2386">
      <w:pPr>
        <w:pStyle w:val="Listaconvietas"/>
        <w:numPr>
          <w:ilvl w:val="0"/>
          <w:numId w:val="0"/>
        </w:numPr>
      </w:pPr>
    </w:p>
    <w:p w14:paraId="2B9977A4" w14:textId="7394697E" w:rsidR="004B61E4" w:rsidRDefault="004B61E4" w:rsidP="004B61E4">
      <w:pPr>
        <w:pStyle w:val="Listaconvietas"/>
      </w:pPr>
      <w:r>
        <w:t xml:space="preserve">SEMINARIO “ELECCIONES EN ESCENARIOS DE PANDEMIA Y POST PANDEMIA. EL CASO DE REPÚBLICA DOMINICANA” </w:t>
      </w:r>
    </w:p>
    <w:p w14:paraId="398F87F9" w14:textId="77777777" w:rsidR="004B61E4" w:rsidRDefault="004B61E4" w:rsidP="00E20986">
      <w:pPr>
        <w:pStyle w:val="Listaconvietas"/>
        <w:numPr>
          <w:ilvl w:val="0"/>
          <w:numId w:val="0"/>
        </w:numPr>
        <w:ind w:left="360"/>
      </w:pPr>
      <w:r>
        <w:lastRenderedPageBreak/>
        <w:t>Institución: Instituto de Estudios en Ciencias Jurídicas; Universidad de San Martín- UNSAM</w:t>
      </w:r>
    </w:p>
    <w:p w14:paraId="52603A8A" w14:textId="77777777" w:rsidR="004B61E4" w:rsidRDefault="004B61E4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6F709062" w14:textId="77777777" w:rsidR="00C60AF3" w:rsidRDefault="00C60AF3" w:rsidP="00E20986">
      <w:pPr>
        <w:pStyle w:val="Listaconvietas"/>
        <w:numPr>
          <w:ilvl w:val="0"/>
          <w:numId w:val="0"/>
        </w:numPr>
        <w:ind w:left="360"/>
      </w:pPr>
    </w:p>
    <w:p w14:paraId="4C5FEA4D" w14:textId="77777777" w:rsidR="00C60AF3" w:rsidRDefault="00C60AF3" w:rsidP="00C60AF3">
      <w:pPr>
        <w:pStyle w:val="Listaconvietas"/>
      </w:pPr>
      <w:r>
        <w:t xml:space="preserve">SEMINARIO “ELECCIONES EN ESCENARIOS DE PANDEMIA Y POST PANDEMIA. UNA NORMA PARA COMPLETAR LA AUTONOMÍA DE BUENOS AIRES: EL CÓDIGO ELECTORAL” </w:t>
      </w:r>
    </w:p>
    <w:p w14:paraId="16AC58A1" w14:textId="77777777" w:rsidR="00C60AF3" w:rsidRDefault="00C60AF3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Martín- UNSAM</w:t>
      </w:r>
    </w:p>
    <w:p w14:paraId="4C910171" w14:textId="1564DAC9" w:rsidR="00CE287C" w:rsidRPr="008D356F" w:rsidRDefault="00C60AF3" w:rsidP="008D356F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1AC439C6" w14:textId="77777777" w:rsidR="00CE287C" w:rsidRDefault="00CE287C" w:rsidP="00CC211F">
      <w:pPr>
        <w:pStyle w:val="Listaconvietas"/>
        <w:numPr>
          <w:ilvl w:val="0"/>
          <w:numId w:val="0"/>
        </w:numPr>
      </w:pPr>
    </w:p>
    <w:p w14:paraId="03C11D47" w14:textId="134ACCE8" w:rsidR="00FA0426" w:rsidRDefault="00FA0426" w:rsidP="00F3407C">
      <w:pPr>
        <w:pStyle w:val="Listaconvietas"/>
      </w:pPr>
      <w:r>
        <w:t>SEMINARIO “ELECCIONES EN ESCENARIOS DE PANDEMIA Y POST PANDEMIA.</w:t>
      </w:r>
      <w:r w:rsidR="0015497C">
        <w:t xml:space="preserve"> AVANCES Y RETOS DE LA PARTICIPACIÓN DE LA MUJER EN LA POLITICA. UNA VISIÓN REGIONAL</w:t>
      </w:r>
      <w:r w:rsidR="00F3407C">
        <w:t>”</w:t>
      </w:r>
      <w:r>
        <w:t xml:space="preserve"> </w:t>
      </w:r>
    </w:p>
    <w:p w14:paraId="228CD51B" w14:textId="60ED15A0" w:rsidR="00FA0426" w:rsidRDefault="00FA0426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</w:t>
      </w:r>
      <w:r w:rsidR="00354DEE">
        <w:t xml:space="preserve"> </w:t>
      </w:r>
      <w:r>
        <w:t>- UNSAM</w:t>
      </w:r>
    </w:p>
    <w:p w14:paraId="0FD83C03" w14:textId="77777777" w:rsidR="00FA0426" w:rsidRDefault="00FA0426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061A4670" w14:textId="77777777" w:rsidR="00694A1F" w:rsidRDefault="00694A1F" w:rsidP="004B61E4">
      <w:pPr>
        <w:pStyle w:val="Listaconvietas"/>
        <w:numPr>
          <w:ilvl w:val="0"/>
          <w:numId w:val="0"/>
        </w:numPr>
      </w:pPr>
    </w:p>
    <w:p w14:paraId="5354C825" w14:textId="213A6BD2" w:rsidR="00E078DA" w:rsidRDefault="00E078DA" w:rsidP="00E078DA">
      <w:pPr>
        <w:pStyle w:val="Listaconvietas"/>
      </w:pPr>
      <w:r>
        <w:t xml:space="preserve">SEMINARIO “ELECCIONES EN ESCENARIOS DE PANDEMIA Y POST PANDEMIA. ACTUALIZACIÓN SOBRE ELECCIONES EN TIEMPOS DE PANDEMIA” </w:t>
      </w:r>
    </w:p>
    <w:p w14:paraId="768F1346" w14:textId="026392CA" w:rsidR="00E078DA" w:rsidRDefault="00E078DA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</w:t>
      </w:r>
      <w:r w:rsidR="00354DEE">
        <w:t xml:space="preserve"> </w:t>
      </w:r>
      <w:r>
        <w:t>- UNSAM</w:t>
      </w:r>
    </w:p>
    <w:p w14:paraId="69E34A7B" w14:textId="77777777" w:rsidR="00E078DA" w:rsidRDefault="00E078DA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19B641DD" w14:textId="77777777" w:rsidR="00E078DA" w:rsidRDefault="00E078DA" w:rsidP="00E20986">
      <w:pPr>
        <w:pStyle w:val="Listaconvietas"/>
        <w:numPr>
          <w:ilvl w:val="0"/>
          <w:numId w:val="0"/>
        </w:numPr>
        <w:ind w:left="360"/>
      </w:pPr>
    </w:p>
    <w:p w14:paraId="5746B421" w14:textId="4A0DC90C" w:rsidR="00122FD6" w:rsidRDefault="00122FD6" w:rsidP="00122FD6">
      <w:pPr>
        <w:pStyle w:val="Listaconvietas"/>
      </w:pPr>
      <w:r>
        <w:t xml:space="preserve">SEMINARIO “ELECCIONES EN ESCENARIOS DE PANDEMIA Y POST PANDEMIA. GESTIÓN DE LA INNOVACIÓN ELECTORAL. VOTO AUTOMATIZADO E </w:t>
      </w:r>
      <w:r w:rsidR="00127528">
        <w:t>IDENTIDAD DIGITAL</w:t>
      </w:r>
      <w:r>
        <w:t xml:space="preserve">” </w:t>
      </w:r>
    </w:p>
    <w:p w14:paraId="4E7930CD" w14:textId="08555AE5" w:rsidR="00122FD6" w:rsidRDefault="00122FD6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</w:t>
      </w:r>
      <w:r w:rsidR="005E5C27">
        <w:t xml:space="preserve"> </w:t>
      </w:r>
      <w:r>
        <w:t>- UNSAM</w:t>
      </w:r>
    </w:p>
    <w:p w14:paraId="1A520802" w14:textId="77777777" w:rsidR="00122FD6" w:rsidRDefault="00122FD6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66174BA1" w14:textId="77777777" w:rsidR="00127528" w:rsidRDefault="00127528" w:rsidP="00E20986">
      <w:pPr>
        <w:pStyle w:val="Listaconvietas"/>
        <w:numPr>
          <w:ilvl w:val="0"/>
          <w:numId w:val="0"/>
        </w:numPr>
        <w:ind w:left="360"/>
      </w:pPr>
    </w:p>
    <w:p w14:paraId="26BD3AD4" w14:textId="01864C10" w:rsidR="00127528" w:rsidRDefault="00127528" w:rsidP="00127528">
      <w:pPr>
        <w:pStyle w:val="Listaconvietas"/>
      </w:pPr>
      <w:r>
        <w:t xml:space="preserve">SEMINARIO “ELECCIONES EN ESCENARIOS DE PANDEMIA Y POST PANDEMIA. </w:t>
      </w:r>
      <w:r w:rsidR="00570E0A">
        <w:t>DÍA DE LA DEMOCRACIA: UN DIÁLOGO SOBRE LA INCLUSIÓN ELECTORAL</w:t>
      </w:r>
      <w:r>
        <w:t xml:space="preserve">” </w:t>
      </w:r>
    </w:p>
    <w:p w14:paraId="44869A9A" w14:textId="77777777" w:rsidR="00127528" w:rsidRDefault="00127528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Martín- UNSAM</w:t>
      </w:r>
    </w:p>
    <w:p w14:paraId="7AE5D9A3" w14:textId="77777777" w:rsidR="00127528" w:rsidRDefault="00127528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37A24EED" w14:textId="77777777" w:rsidR="00444004" w:rsidRDefault="00444004" w:rsidP="00E20986">
      <w:pPr>
        <w:pStyle w:val="Listaconvietas"/>
        <w:numPr>
          <w:ilvl w:val="0"/>
          <w:numId w:val="0"/>
        </w:numPr>
        <w:ind w:left="360"/>
      </w:pPr>
    </w:p>
    <w:p w14:paraId="5B6FDC23" w14:textId="72A135E8" w:rsidR="007B3360" w:rsidRDefault="007B3360" w:rsidP="007B3360">
      <w:pPr>
        <w:pStyle w:val="Listaconvietas"/>
      </w:pPr>
      <w:r>
        <w:t xml:space="preserve">SEMINARIO “ELECCIONES EN ESCENARIOS DE PANDEMIA Y POST PANDEMIA. LOS DEBATES PRESIDENCIALES EN PERSPECTIVA” </w:t>
      </w:r>
    </w:p>
    <w:p w14:paraId="6D5D1629" w14:textId="77777777" w:rsidR="007B3360" w:rsidRDefault="007B3360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Martín- UNSAM</w:t>
      </w:r>
    </w:p>
    <w:p w14:paraId="27281A55" w14:textId="77777777" w:rsidR="007B3360" w:rsidRDefault="007B3360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5DAE7C3E" w14:textId="77777777" w:rsidR="005E5C27" w:rsidRDefault="005E5C27" w:rsidP="00EE489C">
      <w:pPr>
        <w:pStyle w:val="Listaconvietas"/>
        <w:numPr>
          <w:ilvl w:val="0"/>
          <w:numId w:val="0"/>
        </w:numPr>
      </w:pPr>
    </w:p>
    <w:p w14:paraId="00DC78D8" w14:textId="0F54B85C" w:rsidR="00F310E1" w:rsidRDefault="00F310E1" w:rsidP="00F310E1">
      <w:pPr>
        <w:pStyle w:val="Listaconvietas"/>
      </w:pPr>
      <w:r>
        <w:t xml:space="preserve">SEMINARIO “ELECCIONES EN ESCENARIOS DE PANDEMIA Y POST PANDEMIA. PLANIFICAR ELECCIONES EN CONTEXTOS CRÍTICOS: PERÚ 2021” </w:t>
      </w:r>
    </w:p>
    <w:p w14:paraId="2514A779" w14:textId="21E144CA" w:rsidR="00F310E1" w:rsidRDefault="00F310E1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</w:t>
      </w:r>
      <w:r w:rsidR="005E5C27">
        <w:t xml:space="preserve"> </w:t>
      </w:r>
      <w:r>
        <w:t>- UNSAM</w:t>
      </w:r>
    </w:p>
    <w:p w14:paraId="24699EDB" w14:textId="77777777" w:rsidR="00F310E1" w:rsidRDefault="00F310E1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0925496E" w14:textId="77777777" w:rsidR="0090791B" w:rsidRDefault="0090791B" w:rsidP="005E5C27">
      <w:pPr>
        <w:pStyle w:val="Listaconvietas"/>
        <w:numPr>
          <w:ilvl w:val="0"/>
          <w:numId w:val="0"/>
        </w:numPr>
      </w:pPr>
    </w:p>
    <w:p w14:paraId="014CC623" w14:textId="3B818B4A" w:rsidR="005F1BCB" w:rsidRDefault="005F1BCB" w:rsidP="005F1BCB">
      <w:pPr>
        <w:pStyle w:val="Listaconvietas"/>
      </w:pPr>
      <w:r>
        <w:t>SEMINARIO “ELECCIONES EN ESCENARIOS DE PANDEMIA Y POST PANDEMIA. URUGUAY: LECCIONES DE U</w:t>
      </w:r>
      <w:r w:rsidR="00AE7DB3">
        <w:t>NA ELECCION</w:t>
      </w:r>
      <w:r>
        <w:t xml:space="preserve">” </w:t>
      </w:r>
    </w:p>
    <w:p w14:paraId="7959CEE1" w14:textId="5A18AFB4" w:rsidR="005F1BCB" w:rsidRDefault="005F1BCB" w:rsidP="00E20986">
      <w:pPr>
        <w:pStyle w:val="Listaconvietas"/>
        <w:numPr>
          <w:ilvl w:val="0"/>
          <w:numId w:val="0"/>
        </w:numPr>
        <w:ind w:left="360"/>
      </w:pPr>
      <w:r>
        <w:t>Institución: Instituto de Estudios en Ciencias Jurídicas; Universidad de San Martín</w:t>
      </w:r>
      <w:r w:rsidR="005E5C27">
        <w:t xml:space="preserve"> </w:t>
      </w:r>
      <w:r>
        <w:t>- UNSAM</w:t>
      </w:r>
    </w:p>
    <w:p w14:paraId="0562875A" w14:textId="77777777" w:rsidR="005F1BCB" w:rsidRDefault="005F1BCB" w:rsidP="00E20986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1F45D14C" w14:textId="77777777" w:rsidR="0022499A" w:rsidRDefault="0022499A" w:rsidP="00E20986">
      <w:pPr>
        <w:pStyle w:val="Listaconvietas"/>
        <w:numPr>
          <w:ilvl w:val="0"/>
          <w:numId w:val="0"/>
        </w:numPr>
        <w:ind w:left="360"/>
      </w:pPr>
    </w:p>
    <w:p w14:paraId="4E56BA70" w14:textId="00E48FDE" w:rsidR="007B3360" w:rsidRDefault="007B3360" w:rsidP="00EE489C">
      <w:pPr>
        <w:pStyle w:val="Listaconvietas"/>
        <w:numPr>
          <w:ilvl w:val="0"/>
          <w:numId w:val="0"/>
        </w:numPr>
      </w:pPr>
    </w:p>
    <w:p w14:paraId="28154715" w14:textId="29FF9DD5" w:rsidR="00E078DA" w:rsidRDefault="00570E0A" w:rsidP="0027653E">
      <w:pPr>
        <w:pStyle w:val="Listaconvietas"/>
      </w:pPr>
      <w:r>
        <w:lastRenderedPageBreak/>
        <w:t>SEMINARIO</w:t>
      </w:r>
      <w:r w:rsidR="00444004">
        <w:t xml:space="preserve"> “PRINCIPIOS CONSTITUCIONALES”</w:t>
      </w:r>
    </w:p>
    <w:p w14:paraId="3F50D78C" w14:textId="3E7D8768" w:rsidR="00903354" w:rsidRDefault="00903354" w:rsidP="00903354">
      <w:pPr>
        <w:pStyle w:val="Listaconvietas"/>
        <w:numPr>
          <w:ilvl w:val="0"/>
          <w:numId w:val="0"/>
        </w:numPr>
        <w:ind w:left="360"/>
      </w:pPr>
      <w:r>
        <w:t>Institución: Facultad de Derecho</w:t>
      </w:r>
      <w:r w:rsidR="00B14E3F">
        <w:t xml:space="preserve"> y Ciencias Sociales y Políticas; Universidad Nacional del Nordeste</w:t>
      </w:r>
      <w:r w:rsidR="005E5C27">
        <w:t xml:space="preserve"> – UNNE</w:t>
      </w:r>
      <w:r w:rsidR="00B14E3F">
        <w:t xml:space="preserve"> </w:t>
      </w:r>
    </w:p>
    <w:p w14:paraId="7A71E17C" w14:textId="6697AE74" w:rsidR="009A395D" w:rsidRDefault="009A395D" w:rsidP="00903354">
      <w:pPr>
        <w:pStyle w:val="Listaconvietas"/>
        <w:numPr>
          <w:ilvl w:val="0"/>
          <w:numId w:val="0"/>
        </w:numPr>
        <w:ind w:left="360"/>
      </w:pPr>
      <w:r>
        <w:t>Carga horaria: 11 Horas</w:t>
      </w:r>
    </w:p>
    <w:p w14:paraId="48F3401E" w14:textId="574DFC06" w:rsidR="001C10BE" w:rsidRPr="0022499A" w:rsidRDefault="009A395D" w:rsidP="0022499A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76F32836" w14:textId="77777777" w:rsidR="005B2F63" w:rsidRDefault="005B2F63" w:rsidP="00903354">
      <w:pPr>
        <w:pStyle w:val="Listaconvietas"/>
        <w:numPr>
          <w:ilvl w:val="0"/>
          <w:numId w:val="0"/>
        </w:numPr>
        <w:ind w:left="360"/>
      </w:pPr>
    </w:p>
    <w:p w14:paraId="1AA1630B" w14:textId="13A47B27" w:rsidR="001D4F74" w:rsidRDefault="001D4F74" w:rsidP="0027653E">
      <w:pPr>
        <w:pStyle w:val="Listaconvietas"/>
      </w:pPr>
      <w:r>
        <w:t>JORNADA “C</w:t>
      </w:r>
      <w:r w:rsidR="00CF7AA6">
        <w:t>ONGRESO DE DERECHO 1° EDICIÓN: SISTEMA Y JUSTICIA PENAL Y GÉNEROS”</w:t>
      </w:r>
    </w:p>
    <w:p w14:paraId="40AAD3D5" w14:textId="386708F8" w:rsidR="00F51A3A" w:rsidRDefault="00F51A3A" w:rsidP="00F51A3A">
      <w:pPr>
        <w:pStyle w:val="Listaconvietas"/>
        <w:numPr>
          <w:ilvl w:val="0"/>
          <w:numId w:val="0"/>
        </w:numPr>
        <w:ind w:left="360"/>
      </w:pPr>
      <w:r>
        <w:t>Institución</w:t>
      </w:r>
      <w:r w:rsidR="007C44D1">
        <w:t xml:space="preserve">: </w:t>
      </w:r>
      <w:r w:rsidR="000C1DB6">
        <w:t>SUR DERECHO</w:t>
      </w:r>
      <w:r w:rsidR="0038516B">
        <w:t xml:space="preserve">; </w:t>
      </w:r>
      <w:r w:rsidR="000C1DB6">
        <w:t>UNIVERSIDAD NACIONAL DE LA PLATA</w:t>
      </w:r>
      <w:r w:rsidR="00940C50">
        <w:t xml:space="preserve"> - U</w:t>
      </w:r>
      <w:r w:rsidR="0038516B">
        <w:t>NLP</w:t>
      </w:r>
      <w:r w:rsidR="000C1DB6">
        <w:t xml:space="preserve"> </w:t>
      </w:r>
    </w:p>
    <w:p w14:paraId="48262D4A" w14:textId="7B98BA59" w:rsidR="00BC729B" w:rsidRDefault="000C1DB6" w:rsidP="00BC729B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79320C3F" w14:textId="77777777" w:rsidR="000C1DB6" w:rsidRDefault="000C1DB6" w:rsidP="00BC729B">
      <w:pPr>
        <w:pStyle w:val="Listaconvietas"/>
        <w:numPr>
          <w:ilvl w:val="0"/>
          <w:numId w:val="0"/>
        </w:numPr>
        <w:ind w:left="360" w:hanging="360"/>
      </w:pPr>
    </w:p>
    <w:p w14:paraId="415F2EF1" w14:textId="7F9E0D1B" w:rsidR="00BC729B" w:rsidRDefault="00EB79B0" w:rsidP="0027653E">
      <w:pPr>
        <w:pStyle w:val="Listaconvietas"/>
      </w:pPr>
      <w:r>
        <w:t>JORNADA “CONGRESO DE DERECHO 1° EDICIÓN: RESPONSABILIDAD ESTATAL EN CASOS DE VIOLENCIA INSTITUCIONAL”</w:t>
      </w:r>
    </w:p>
    <w:p w14:paraId="325C5E53" w14:textId="43D82330" w:rsidR="007D408B" w:rsidRPr="007D408B" w:rsidRDefault="00EB79B0" w:rsidP="00C6309E">
      <w:pPr>
        <w:pStyle w:val="Listaconvietas"/>
        <w:numPr>
          <w:ilvl w:val="0"/>
          <w:numId w:val="0"/>
        </w:numPr>
        <w:ind w:left="360"/>
      </w:pPr>
      <w:r>
        <w:t>Institución:</w:t>
      </w:r>
      <w:r w:rsidR="007D408B">
        <w:t xml:space="preserve"> SUR DERECHO;</w:t>
      </w:r>
      <w:r>
        <w:t xml:space="preserve"> </w:t>
      </w:r>
      <w:r w:rsidR="007D408B" w:rsidRPr="007D408B">
        <w:t xml:space="preserve">UNIVERSIDAD NACIONAL DE LA PLATA - UNLP </w:t>
      </w:r>
    </w:p>
    <w:p w14:paraId="1AC17DD8" w14:textId="1C9B5372" w:rsidR="00A12494" w:rsidRDefault="00A12494" w:rsidP="00EB79B0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6527FCEF" w14:textId="77777777" w:rsidR="001F3DA5" w:rsidRDefault="001F3DA5" w:rsidP="00EB79B0">
      <w:pPr>
        <w:pStyle w:val="Listaconvietas"/>
        <w:numPr>
          <w:ilvl w:val="0"/>
          <w:numId w:val="0"/>
        </w:numPr>
        <w:ind w:left="360"/>
      </w:pPr>
    </w:p>
    <w:p w14:paraId="14685B8A" w14:textId="36504B22" w:rsidR="00CD6FC2" w:rsidRDefault="00CD6FC2" w:rsidP="0027653E">
      <w:pPr>
        <w:pStyle w:val="Listaconvietas"/>
      </w:pPr>
      <w:r>
        <w:t xml:space="preserve">JORNADA “DERECHO CIVIL PATRIMONIAL” </w:t>
      </w:r>
    </w:p>
    <w:p w14:paraId="325E3324" w14:textId="59813BDE" w:rsidR="00CD6FC2" w:rsidRDefault="00CD6FC2" w:rsidP="00CD6FC2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205F56">
        <w:t>Asociación Iberoamericana de Derecho Privado</w:t>
      </w:r>
    </w:p>
    <w:p w14:paraId="0B8815FA" w14:textId="31FEA098" w:rsidR="00205F56" w:rsidRDefault="00205F56" w:rsidP="00CD6FC2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27322B2C" w14:textId="77777777" w:rsidR="001C2E2C" w:rsidRDefault="001C2E2C" w:rsidP="00CD6FC2">
      <w:pPr>
        <w:pStyle w:val="Listaconvietas"/>
        <w:numPr>
          <w:ilvl w:val="0"/>
          <w:numId w:val="0"/>
        </w:numPr>
        <w:ind w:left="360"/>
      </w:pPr>
    </w:p>
    <w:p w14:paraId="631C395D" w14:textId="20E9FA1F" w:rsidR="00321BF8" w:rsidRDefault="001C2E2C" w:rsidP="00321BF8">
      <w:pPr>
        <w:pStyle w:val="Listaconvietas"/>
      </w:pPr>
      <w:r>
        <w:t>JORNADA “DERECHO EN LAS CÁRCELES: DESAFÍOS POR DELA</w:t>
      </w:r>
      <w:r w:rsidR="00321BF8">
        <w:t>NTE”</w:t>
      </w:r>
    </w:p>
    <w:p w14:paraId="229EBA5D" w14:textId="37371AE7" w:rsidR="00321BF8" w:rsidRDefault="00321BF8" w:rsidP="00321BF8">
      <w:pPr>
        <w:pStyle w:val="Listaconvietas"/>
        <w:numPr>
          <w:ilvl w:val="0"/>
          <w:numId w:val="0"/>
        </w:numPr>
        <w:ind w:left="360"/>
      </w:pPr>
      <w:r>
        <w:t>Institución: Centro de Estudios Judiciales- Universidad Nacional de Lomas de Zamora</w:t>
      </w:r>
      <w:r w:rsidR="00FB3070">
        <w:t xml:space="preserve"> - UNLZ</w:t>
      </w:r>
    </w:p>
    <w:p w14:paraId="448DFCB2" w14:textId="017B4E42" w:rsidR="00C770AB" w:rsidRDefault="00C770AB" w:rsidP="00321BF8">
      <w:pPr>
        <w:pStyle w:val="Listaconvietas"/>
        <w:numPr>
          <w:ilvl w:val="0"/>
          <w:numId w:val="0"/>
        </w:numPr>
        <w:ind w:left="360"/>
      </w:pPr>
      <w:r>
        <w:t>Año: 2020</w:t>
      </w:r>
    </w:p>
    <w:p w14:paraId="4A0E6720" w14:textId="578EC924" w:rsidR="00C770AB" w:rsidRDefault="00C770AB" w:rsidP="00BA5A6D">
      <w:pPr>
        <w:pStyle w:val="Listaconvietas"/>
        <w:numPr>
          <w:ilvl w:val="0"/>
          <w:numId w:val="0"/>
        </w:numPr>
      </w:pPr>
    </w:p>
    <w:p w14:paraId="6B5024DD" w14:textId="6F3B3E83" w:rsidR="002C0F85" w:rsidRDefault="000721FE" w:rsidP="0027653E">
      <w:pPr>
        <w:pStyle w:val="Listaconvietas"/>
      </w:pPr>
      <w:r>
        <w:t>J</w:t>
      </w:r>
      <w:r w:rsidR="0027569F">
        <w:t>ORNADA</w:t>
      </w:r>
      <w:r w:rsidR="00A356FF">
        <w:t>:</w:t>
      </w:r>
      <w:r w:rsidR="0027569F">
        <w:t xml:space="preserve"> “IV CONGRESO NACIONAL DE LA ASOCIACIÓN ARGENTINA DE DERECHO PROCESAL CONSTITUCIONAL”</w:t>
      </w:r>
    </w:p>
    <w:p w14:paraId="386586F2" w14:textId="06D79C4F" w:rsidR="00182A65" w:rsidRDefault="0027569F" w:rsidP="0027569F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943CED">
        <w:t xml:space="preserve">Facultad de Derecho, Ciencias Sociales y </w:t>
      </w:r>
      <w:r w:rsidR="00182A65">
        <w:t>Políticas; Universidad Nacional del Nordeste</w:t>
      </w:r>
      <w:r w:rsidR="00DE4BD4">
        <w:t xml:space="preserve"> - UNNE</w:t>
      </w:r>
    </w:p>
    <w:p w14:paraId="4607ED24" w14:textId="77777777" w:rsidR="00182A65" w:rsidRDefault="00182A65" w:rsidP="0027569F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5934CDE7" w14:textId="2D17E9F6" w:rsidR="008435FE" w:rsidRDefault="00182A65" w:rsidP="005B2F63">
      <w:pPr>
        <w:pStyle w:val="Listaconvietas"/>
        <w:numPr>
          <w:ilvl w:val="0"/>
          <w:numId w:val="0"/>
        </w:numPr>
        <w:ind w:left="360"/>
      </w:pPr>
      <w:r>
        <w:t xml:space="preserve"> </w:t>
      </w:r>
    </w:p>
    <w:p w14:paraId="0DECB09B" w14:textId="77777777" w:rsidR="00760334" w:rsidRDefault="00A356FF" w:rsidP="0027653E">
      <w:pPr>
        <w:pStyle w:val="Listaconvietas"/>
      </w:pPr>
      <w:r>
        <w:t>JORNADA:</w:t>
      </w:r>
      <w:r w:rsidR="00760334">
        <w:t xml:space="preserve"> “DERECHO CONSTITUCIONAL. GARANTÍAS CONSTITUCIONALES”</w:t>
      </w:r>
    </w:p>
    <w:p w14:paraId="7662C15C" w14:textId="3D4F092C" w:rsidR="00AF4FCF" w:rsidRDefault="00361EA6" w:rsidP="00E20986">
      <w:pPr>
        <w:pStyle w:val="Listaconvietas"/>
        <w:numPr>
          <w:ilvl w:val="0"/>
          <w:numId w:val="0"/>
        </w:numPr>
        <w:ind w:left="360"/>
      </w:pPr>
      <w:r>
        <w:t>Institución</w:t>
      </w:r>
      <w:r w:rsidR="00AF4FCF">
        <w:t>:</w:t>
      </w:r>
      <w:r w:rsidR="00AF4FCF" w:rsidRPr="00AF4FCF">
        <w:t xml:space="preserve"> </w:t>
      </w:r>
      <w:r w:rsidR="00AF4FCF">
        <w:t xml:space="preserve">Facultad de Derecho y Ciencias Sociales y </w:t>
      </w:r>
      <w:r w:rsidR="00BA5A6D">
        <w:t>Políticas</w:t>
      </w:r>
      <w:r w:rsidR="00AF4FCF">
        <w:t>; Universidad Nacional del Nordeste</w:t>
      </w:r>
      <w:r w:rsidR="008435FE">
        <w:t xml:space="preserve"> - UNNE</w:t>
      </w:r>
    </w:p>
    <w:p w14:paraId="1CC62236" w14:textId="5E05EB93" w:rsidR="008435FE" w:rsidRPr="008435FE" w:rsidRDefault="00AF4FCF" w:rsidP="008435FE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3583F754" w14:textId="77777777" w:rsidR="0090791B" w:rsidRDefault="0090791B" w:rsidP="00760334">
      <w:pPr>
        <w:pStyle w:val="Listaconvietas"/>
        <w:numPr>
          <w:ilvl w:val="0"/>
          <w:numId w:val="0"/>
        </w:numPr>
        <w:ind w:left="360"/>
      </w:pPr>
    </w:p>
    <w:p w14:paraId="21E5C4CD" w14:textId="1776AA9D" w:rsidR="003A6FB5" w:rsidRDefault="003A6FB5" w:rsidP="0027653E">
      <w:pPr>
        <w:pStyle w:val="Listaconvietas"/>
      </w:pPr>
      <w:r>
        <w:t xml:space="preserve">JORNADA: “CONGRESO BINACIONAL ARGENTINA-PARAGUAY. EL SIGLO XXI Y SUS </w:t>
      </w:r>
      <w:r w:rsidR="008303E1">
        <w:t>DESAFÍOS EN MATERIA DE DERECHO CONSTITUCIONAL Y DERECHO PENAL</w:t>
      </w:r>
    </w:p>
    <w:p w14:paraId="53248FCD" w14:textId="51E59C46" w:rsidR="00C2262D" w:rsidRDefault="008303E1" w:rsidP="008303E1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ED5BF3">
        <w:t>Embajada Argentina en</w:t>
      </w:r>
      <w:r w:rsidR="00277898">
        <w:t xml:space="preserve"> Paraguay- Poder Legislativo de Chaco- Consejo de la Magistratura y Jurado de Enjuiciamiento</w:t>
      </w:r>
      <w:r w:rsidR="008435FE">
        <w:t>;</w:t>
      </w:r>
      <w:r w:rsidR="00C2262D">
        <w:t xml:space="preserve"> Universidad del Nordeste</w:t>
      </w:r>
      <w:r w:rsidR="008435FE">
        <w:t xml:space="preserve"> - UNNE</w:t>
      </w:r>
      <w:r w:rsidR="00C2262D">
        <w:t>.</w:t>
      </w:r>
    </w:p>
    <w:p w14:paraId="13F8C1FA" w14:textId="77777777" w:rsidR="00822B82" w:rsidRDefault="00C2262D" w:rsidP="008303E1">
      <w:pPr>
        <w:pStyle w:val="Listaconvietas"/>
        <w:numPr>
          <w:ilvl w:val="0"/>
          <w:numId w:val="0"/>
        </w:numPr>
        <w:ind w:left="360"/>
      </w:pPr>
      <w:r>
        <w:t>Carga hor</w:t>
      </w:r>
      <w:r w:rsidR="00822B82">
        <w:t>aria: 6:30 horas</w:t>
      </w:r>
    </w:p>
    <w:p w14:paraId="556B6854" w14:textId="77777777" w:rsidR="00822B82" w:rsidRDefault="00822B82" w:rsidP="008303E1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30E397E9" w14:textId="7C1EB6A2" w:rsidR="00822B82" w:rsidRDefault="008303E1" w:rsidP="00A9416A">
      <w:pPr>
        <w:pStyle w:val="Listaconvietas"/>
        <w:numPr>
          <w:ilvl w:val="0"/>
          <w:numId w:val="0"/>
        </w:numPr>
        <w:ind w:left="360"/>
      </w:pPr>
      <w:r>
        <w:t xml:space="preserve"> </w:t>
      </w:r>
    </w:p>
    <w:p w14:paraId="756C02B1" w14:textId="5423FBE0" w:rsidR="00B7699E" w:rsidRDefault="00B7699E" w:rsidP="0027653E">
      <w:pPr>
        <w:pStyle w:val="Listaconvietas"/>
      </w:pPr>
      <w:r>
        <w:t xml:space="preserve">JORNADA </w:t>
      </w:r>
      <w:r w:rsidR="00DA51BA">
        <w:t>“DERECHO</w:t>
      </w:r>
      <w:r w:rsidR="00711169">
        <w:t xml:space="preserve"> DE LA SALUD”</w:t>
      </w:r>
    </w:p>
    <w:p w14:paraId="3465CF4F" w14:textId="486FEA71" w:rsidR="00711169" w:rsidRDefault="00711169" w:rsidP="00711169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DA51BA">
        <w:t xml:space="preserve">Instituto de Derecho de la Salud del Consejo de Abogados y Procuradores de Resistencia </w:t>
      </w:r>
    </w:p>
    <w:p w14:paraId="75C484D5" w14:textId="6E484EF0" w:rsidR="00DA51BA" w:rsidRDefault="00DA51BA" w:rsidP="00711169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15026C91" w14:textId="440C2F06" w:rsidR="00DF215E" w:rsidRDefault="00DF215E" w:rsidP="008D356F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caps/>
          <w:color w:val="191919" w:themeColor="background2" w:themeShade="1A"/>
          <w:szCs w:val="26"/>
        </w:rPr>
      </w:pPr>
    </w:p>
    <w:p w14:paraId="142D65C3" w14:textId="77777777" w:rsidR="003B2571" w:rsidRDefault="003B2571" w:rsidP="00711169">
      <w:pPr>
        <w:pStyle w:val="Listaconvietas"/>
        <w:numPr>
          <w:ilvl w:val="0"/>
          <w:numId w:val="0"/>
        </w:numPr>
        <w:ind w:left="360"/>
      </w:pPr>
    </w:p>
    <w:p w14:paraId="71589502" w14:textId="39B27200" w:rsidR="006A3359" w:rsidRDefault="006A3359" w:rsidP="0027653E">
      <w:pPr>
        <w:pStyle w:val="Listaconvietas"/>
      </w:pPr>
      <w:r>
        <w:t>JORNADA: “DERECHO DE DEFENSA AL CONSUMIDOR DEL NEA”</w:t>
      </w:r>
    </w:p>
    <w:p w14:paraId="70A6BD06" w14:textId="718E7C00" w:rsidR="006A3359" w:rsidRDefault="006A3359" w:rsidP="006A3359">
      <w:pPr>
        <w:pStyle w:val="Listaconvietas"/>
        <w:numPr>
          <w:ilvl w:val="0"/>
          <w:numId w:val="0"/>
        </w:numPr>
        <w:ind w:left="360"/>
      </w:pPr>
      <w:r>
        <w:t>Institución: Instituto de D</w:t>
      </w:r>
      <w:r w:rsidR="00EC30A1">
        <w:t>erecho al Consumo del Consejo de Abogados y Procuradores de Resistencia</w:t>
      </w:r>
    </w:p>
    <w:p w14:paraId="1D3A0ECE" w14:textId="7FDFD7F8" w:rsidR="00D64E1D" w:rsidRPr="000E2059" w:rsidRDefault="00EC30A1" w:rsidP="0090791B">
      <w:pPr>
        <w:pStyle w:val="Listaconvietas"/>
        <w:numPr>
          <w:ilvl w:val="0"/>
          <w:numId w:val="0"/>
        </w:numPr>
        <w:ind w:left="360"/>
      </w:pPr>
      <w:r>
        <w:t xml:space="preserve">Año: 2021 </w:t>
      </w:r>
      <w:r w:rsidR="00D64E1D" w:rsidRPr="000E2059">
        <w:rPr>
          <w:rFonts w:asciiTheme="majorHAnsi" w:eastAsiaTheme="majorEastAsia" w:hAnsiTheme="majorHAnsi" w:cstheme="majorBidi"/>
          <w:b/>
          <w:caps/>
          <w:color w:val="191919" w:themeColor="background2" w:themeShade="1A"/>
          <w:szCs w:val="26"/>
        </w:rPr>
        <w:t xml:space="preserve"> </w:t>
      </w:r>
    </w:p>
    <w:p w14:paraId="5357CD29" w14:textId="77777777" w:rsidR="00E5088B" w:rsidRDefault="00E5088B" w:rsidP="006A3359">
      <w:pPr>
        <w:pStyle w:val="Listaconvietas"/>
        <w:numPr>
          <w:ilvl w:val="0"/>
          <w:numId w:val="0"/>
        </w:numPr>
        <w:ind w:left="360"/>
      </w:pPr>
    </w:p>
    <w:p w14:paraId="690F890E" w14:textId="2C148664" w:rsidR="00E5088B" w:rsidRDefault="00E5088B" w:rsidP="0027653E">
      <w:pPr>
        <w:pStyle w:val="Listaconvietas"/>
      </w:pPr>
      <w:r>
        <w:t>JORNADA: “DERECHO DE NIÑAS</w:t>
      </w:r>
      <w:r w:rsidR="0032210C">
        <w:t xml:space="preserve">, NIÑOS Y ADOLESCENTES” </w:t>
      </w:r>
    </w:p>
    <w:p w14:paraId="4EBAE870" w14:textId="7567C9EF" w:rsidR="0032210C" w:rsidRDefault="0032210C" w:rsidP="0032210C">
      <w:pPr>
        <w:pStyle w:val="Listaconvietas"/>
        <w:numPr>
          <w:ilvl w:val="0"/>
          <w:numId w:val="0"/>
        </w:numPr>
        <w:ind w:left="360"/>
      </w:pPr>
      <w:r>
        <w:t>Institución: Universidad Nacional del Ch</w:t>
      </w:r>
      <w:r w:rsidR="001225E9">
        <w:t>aco Austral</w:t>
      </w:r>
      <w:r w:rsidR="001E6994">
        <w:t xml:space="preserve"> - UNCAUS</w:t>
      </w:r>
    </w:p>
    <w:p w14:paraId="6531452D" w14:textId="3E1398E3" w:rsidR="001225E9" w:rsidRDefault="001225E9" w:rsidP="0032210C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0B96AC8E" w14:textId="77777777" w:rsidR="001225E9" w:rsidRDefault="001225E9" w:rsidP="0032210C">
      <w:pPr>
        <w:pStyle w:val="Listaconvietas"/>
        <w:numPr>
          <w:ilvl w:val="0"/>
          <w:numId w:val="0"/>
        </w:numPr>
        <w:ind w:left="360"/>
      </w:pPr>
    </w:p>
    <w:p w14:paraId="2E4B3775" w14:textId="5FCD03E4" w:rsidR="001225E9" w:rsidRDefault="001225E9" w:rsidP="0027653E">
      <w:pPr>
        <w:pStyle w:val="Listaconvietas"/>
      </w:pPr>
      <w:r>
        <w:t>JORNADA: “ENCUENTRO</w:t>
      </w:r>
      <w:r w:rsidR="00872F51">
        <w:t xml:space="preserve"> </w:t>
      </w:r>
      <w:r w:rsidR="00980D07">
        <w:t>PATAGONICO</w:t>
      </w:r>
      <w:r w:rsidR="00872F51">
        <w:t xml:space="preserve"> PARA LAS XXVIII JORNADAS NACIONALES DE DERECHO CIVIL”</w:t>
      </w:r>
    </w:p>
    <w:p w14:paraId="2BEC9A80" w14:textId="4EACEC08" w:rsidR="00872F51" w:rsidRDefault="00872F51" w:rsidP="00872F51">
      <w:pPr>
        <w:pStyle w:val="Listaconvietas"/>
        <w:numPr>
          <w:ilvl w:val="0"/>
          <w:numId w:val="0"/>
        </w:numPr>
        <w:ind w:left="360"/>
      </w:pPr>
      <w:r>
        <w:t xml:space="preserve">Institución: Colegio de Magistrados y </w:t>
      </w:r>
      <w:bookmarkStart w:id="0" w:name="_Int_4wVAdZZd"/>
      <w:r w:rsidR="001E6994">
        <w:t>Funcionarios</w:t>
      </w:r>
      <w:bookmarkEnd w:id="0"/>
      <w:r w:rsidR="005E721C">
        <w:t xml:space="preserve"> de Río Negro y la Escuela de Capacitación Judicial del Poder Judicial de Río Negro” </w:t>
      </w:r>
    </w:p>
    <w:p w14:paraId="688B1F81" w14:textId="3C44808A" w:rsidR="009A3A76" w:rsidRDefault="00445FBD" w:rsidP="009A3A76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5417CA22" w14:textId="77777777" w:rsidR="009A3A76" w:rsidRDefault="009A3A76" w:rsidP="009A3A76">
      <w:pPr>
        <w:pStyle w:val="Listaconvietas"/>
        <w:numPr>
          <w:ilvl w:val="0"/>
          <w:numId w:val="0"/>
        </w:numPr>
      </w:pPr>
    </w:p>
    <w:p w14:paraId="5DAB31B1" w14:textId="424288B6" w:rsidR="00390073" w:rsidRDefault="00390073" w:rsidP="0027653E">
      <w:pPr>
        <w:pStyle w:val="Listaconvietas"/>
      </w:pPr>
      <w:r>
        <w:t xml:space="preserve">JORNADA: “SEMANA DE LAS </w:t>
      </w:r>
      <w:r w:rsidR="00817898">
        <w:t>Y LOS CONSUMIDORES. CAPACITACIÓN EN DERECHO DEL CONSUMIDOR, POLITICAS PÚBLICAS Y TÉCNICAS JURÍDICAS”</w:t>
      </w:r>
    </w:p>
    <w:p w14:paraId="09BE96C9" w14:textId="6D4A2DC9" w:rsidR="00817898" w:rsidRDefault="00817898" w:rsidP="00817898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776D94">
        <w:t xml:space="preserve">Subsecretaría de Comercio Exterior y Defensa de la Competencia del Ministerio </w:t>
      </w:r>
      <w:r w:rsidR="004B2461">
        <w:t>de Producción, Industria, Empleo del Chacho</w:t>
      </w:r>
      <w:r w:rsidR="00A11DFC">
        <w:t xml:space="preserve">; </w:t>
      </w:r>
      <w:r w:rsidR="004B2461">
        <w:t>Universidad del Chaco Austral</w:t>
      </w:r>
      <w:r w:rsidR="00A11DFC">
        <w:t xml:space="preserve"> - UNCAUS</w:t>
      </w:r>
    </w:p>
    <w:p w14:paraId="2903861A" w14:textId="4A52A0E0" w:rsidR="00A74092" w:rsidRDefault="00A74092" w:rsidP="00817898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1860BF57" w14:textId="77777777" w:rsidR="00A74092" w:rsidRDefault="00A74092" w:rsidP="00817898">
      <w:pPr>
        <w:pStyle w:val="Listaconvietas"/>
        <w:numPr>
          <w:ilvl w:val="0"/>
          <w:numId w:val="0"/>
        </w:numPr>
        <w:ind w:left="360"/>
      </w:pPr>
    </w:p>
    <w:p w14:paraId="2F74B452" w14:textId="6B98BD83" w:rsidR="0027653E" w:rsidRDefault="00D50C3D" w:rsidP="0027653E">
      <w:pPr>
        <w:pStyle w:val="Listaconvietas"/>
      </w:pPr>
      <w:r>
        <w:t>JORNADA</w:t>
      </w:r>
      <w:r w:rsidR="00A356FF">
        <w:t>:</w:t>
      </w:r>
      <w:r w:rsidR="00AD75CF">
        <w:t xml:space="preserve"> “DERECHO DE LA SALUD; BASES PARA UN SISTEMA DE SALUD SUSTENTABLE </w:t>
      </w:r>
    </w:p>
    <w:p w14:paraId="5251B96C" w14:textId="74D8DB89" w:rsidR="00D55BC2" w:rsidRDefault="00F51A3A" w:rsidP="003E64D9">
      <w:pPr>
        <w:pStyle w:val="Listaconvietas"/>
        <w:numPr>
          <w:ilvl w:val="0"/>
          <w:numId w:val="0"/>
        </w:numPr>
        <w:ind w:left="360"/>
      </w:pPr>
      <w:r>
        <w:t>Institución</w:t>
      </w:r>
      <w:r w:rsidR="0027653E">
        <w:t xml:space="preserve">: </w:t>
      </w:r>
      <w:r w:rsidR="00E92359">
        <w:t>Observatorio de Salud de la Facultad de Derecho de la Universidad de Buenos Aires</w:t>
      </w:r>
      <w:r w:rsidR="00BD063A">
        <w:t xml:space="preserve"> - UBA</w:t>
      </w:r>
    </w:p>
    <w:p w14:paraId="61CCE657" w14:textId="1C7844D1" w:rsidR="003E64D9" w:rsidRDefault="003E64D9" w:rsidP="003E64D9">
      <w:pPr>
        <w:pStyle w:val="Listaconvietas"/>
        <w:numPr>
          <w:ilvl w:val="0"/>
          <w:numId w:val="0"/>
        </w:numPr>
        <w:ind w:left="360"/>
      </w:pPr>
      <w:r>
        <w:t>Año: 2022</w:t>
      </w:r>
    </w:p>
    <w:p w14:paraId="5CBF2A3E" w14:textId="77777777" w:rsidR="00BD063A" w:rsidRDefault="00BD063A" w:rsidP="00052EE7">
      <w:pPr>
        <w:pStyle w:val="Listaconvietas"/>
        <w:numPr>
          <w:ilvl w:val="0"/>
          <w:numId w:val="0"/>
        </w:numPr>
      </w:pPr>
    </w:p>
    <w:p w14:paraId="2E48E364" w14:textId="1D27ACF7" w:rsidR="00D55BC2" w:rsidRDefault="003E64D9" w:rsidP="002654E0">
      <w:pPr>
        <w:pStyle w:val="Listaconvietas"/>
      </w:pPr>
      <w:r>
        <w:t>JORNADA</w:t>
      </w:r>
      <w:r w:rsidR="00A356FF">
        <w:t>:</w:t>
      </w:r>
      <w:r>
        <w:t xml:space="preserve"> </w:t>
      </w:r>
      <w:r w:rsidR="002070B5">
        <w:t xml:space="preserve">“LOS ALCANCES DEL PRINCIPIO DE ESPECIALIDAD” </w:t>
      </w:r>
    </w:p>
    <w:p w14:paraId="46078330" w14:textId="19C72CD4" w:rsidR="002070B5" w:rsidRDefault="002070B5" w:rsidP="002070B5">
      <w:pPr>
        <w:pStyle w:val="Listaconvietas"/>
        <w:numPr>
          <w:ilvl w:val="0"/>
          <w:numId w:val="0"/>
        </w:numPr>
        <w:ind w:left="360"/>
      </w:pPr>
      <w:r>
        <w:t>Institución: Facultad de Derecho y Ciencias Soci</w:t>
      </w:r>
      <w:r w:rsidR="00826929">
        <w:t xml:space="preserve">ales y </w:t>
      </w:r>
      <w:r w:rsidR="00BA5A6D">
        <w:t>Políticas</w:t>
      </w:r>
      <w:r w:rsidR="00361EA6">
        <w:t xml:space="preserve">; Universidad </w:t>
      </w:r>
      <w:r w:rsidR="00AF4FCF">
        <w:t>Nacional del Nordeste</w:t>
      </w:r>
      <w:r w:rsidR="00BD063A">
        <w:t xml:space="preserve"> - UNNE</w:t>
      </w:r>
    </w:p>
    <w:p w14:paraId="0E950C69" w14:textId="77777777" w:rsidR="008C095A" w:rsidRDefault="00826929" w:rsidP="008C095A">
      <w:pPr>
        <w:pStyle w:val="Listaconvietas"/>
        <w:numPr>
          <w:ilvl w:val="0"/>
          <w:numId w:val="0"/>
        </w:numPr>
        <w:ind w:left="360"/>
      </w:pPr>
      <w:r>
        <w:t>Año: 2022</w:t>
      </w:r>
    </w:p>
    <w:p w14:paraId="2EB326AC" w14:textId="19A290D3" w:rsidR="0090791B" w:rsidRDefault="0090791B" w:rsidP="00BD063A">
      <w:pPr>
        <w:pStyle w:val="Listaconvietas"/>
        <w:numPr>
          <w:ilvl w:val="0"/>
          <w:numId w:val="0"/>
        </w:numPr>
      </w:pPr>
    </w:p>
    <w:p w14:paraId="4DDC7AD7" w14:textId="6B37F062" w:rsidR="002654E0" w:rsidRDefault="002654E0" w:rsidP="00873A11">
      <w:pPr>
        <w:pStyle w:val="Listaconvietas"/>
      </w:pPr>
      <w:r>
        <w:t xml:space="preserve">JORNADA: </w:t>
      </w:r>
      <w:r w:rsidR="0008154C">
        <w:t>“XXX JORNADAS NACIONALES DE DERECHO CIVIL: A 10 AÑOS DE VIGENCIA DEL CÓDIGO CIVIL Y COMERCIAL DE LA NACIÓN</w:t>
      </w:r>
      <w:r w:rsidR="0074734E">
        <w:t>”</w:t>
      </w:r>
    </w:p>
    <w:p w14:paraId="195A8AEB" w14:textId="77777777" w:rsidR="0074734E" w:rsidRPr="0074734E" w:rsidRDefault="0074734E" w:rsidP="0074734E">
      <w:pPr>
        <w:pStyle w:val="Listaconvietas"/>
        <w:numPr>
          <w:ilvl w:val="0"/>
          <w:numId w:val="0"/>
        </w:numPr>
        <w:ind w:left="360"/>
      </w:pPr>
      <w:r w:rsidRPr="0074734E">
        <w:t>Institución: Facultad de Derecho y Ciencias Sociales y Políticas; Universidad Nacional del Nordeste - UNNE</w:t>
      </w:r>
    </w:p>
    <w:p w14:paraId="41901E88" w14:textId="3FD98DFB" w:rsidR="0074734E" w:rsidRPr="0074734E" w:rsidRDefault="0074734E" w:rsidP="0074734E">
      <w:pPr>
        <w:pStyle w:val="Listaconvietas"/>
        <w:numPr>
          <w:ilvl w:val="0"/>
          <w:numId w:val="0"/>
        </w:numPr>
        <w:ind w:left="360"/>
      </w:pPr>
      <w:r w:rsidRPr="0074734E">
        <w:t>Año: 202</w:t>
      </w:r>
      <w:r>
        <w:t>5</w:t>
      </w:r>
    </w:p>
    <w:p w14:paraId="73CB7BD9" w14:textId="77777777" w:rsidR="0008154C" w:rsidRDefault="0008154C" w:rsidP="0008154C">
      <w:pPr>
        <w:pStyle w:val="Listaconvietas"/>
        <w:numPr>
          <w:ilvl w:val="0"/>
          <w:numId w:val="0"/>
        </w:numPr>
        <w:ind w:left="360"/>
      </w:pPr>
    </w:p>
    <w:p w14:paraId="7174153B" w14:textId="63463092" w:rsidR="00F53FBB" w:rsidRDefault="00F53FBB" w:rsidP="00873A11">
      <w:pPr>
        <w:pStyle w:val="Listaconvietas"/>
      </w:pPr>
      <w:r>
        <w:t>JORNADA: “CONGRESO INTERNACIONAL</w:t>
      </w:r>
      <w:r w:rsidR="0099627E">
        <w:t>: EL MINISTERIO PÚBLICO EN SUS TRES RAMAS DE GESTIÓN</w:t>
      </w:r>
      <w:r w:rsidR="003B2571">
        <w:t xml:space="preserve">” </w:t>
      </w:r>
      <w:r w:rsidR="0099627E">
        <w:t xml:space="preserve"> </w:t>
      </w:r>
    </w:p>
    <w:p w14:paraId="5231BAA6" w14:textId="33D282DD" w:rsidR="0099627E" w:rsidRDefault="0099627E" w:rsidP="0099627E">
      <w:pPr>
        <w:pStyle w:val="Listaconvietas"/>
        <w:numPr>
          <w:ilvl w:val="0"/>
          <w:numId w:val="0"/>
        </w:numPr>
        <w:ind w:left="360"/>
      </w:pPr>
      <w:r>
        <w:t>Institución: Ministerio Público Provincia de Buenos Aires</w:t>
      </w:r>
      <w:r w:rsidR="003B2571">
        <w:t xml:space="preserve">, Centro de Información Jurídica. </w:t>
      </w:r>
    </w:p>
    <w:p w14:paraId="65179FE5" w14:textId="0C5C06F3" w:rsidR="003B2571" w:rsidRDefault="003B2571" w:rsidP="0099627E">
      <w:pPr>
        <w:pStyle w:val="Listaconvietas"/>
        <w:numPr>
          <w:ilvl w:val="0"/>
          <w:numId w:val="0"/>
        </w:numPr>
        <w:ind w:left="360"/>
      </w:pPr>
      <w:r>
        <w:t xml:space="preserve">Año: 2025 </w:t>
      </w:r>
    </w:p>
    <w:p w14:paraId="39BD8B4D" w14:textId="501DE0A0" w:rsidR="003B2571" w:rsidRDefault="003B2571" w:rsidP="003B2571">
      <w:pPr>
        <w:spacing w:after="80"/>
        <w:ind w:left="360"/>
      </w:pPr>
    </w:p>
    <w:p w14:paraId="07F53729" w14:textId="77777777" w:rsidR="008D356F" w:rsidRDefault="008D356F" w:rsidP="003B2571">
      <w:pPr>
        <w:spacing w:after="80"/>
        <w:ind w:left="360"/>
      </w:pPr>
    </w:p>
    <w:p w14:paraId="0F7171D3" w14:textId="77777777" w:rsidR="008D356F" w:rsidRPr="003B2571" w:rsidRDefault="008D356F" w:rsidP="003B2571">
      <w:pPr>
        <w:spacing w:after="80"/>
        <w:ind w:left="360"/>
      </w:pPr>
    </w:p>
    <w:p w14:paraId="37B47AD5" w14:textId="77777777" w:rsidR="003B2571" w:rsidRDefault="003B2571" w:rsidP="0099627E">
      <w:pPr>
        <w:pStyle w:val="Listaconvietas"/>
        <w:numPr>
          <w:ilvl w:val="0"/>
          <w:numId w:val="0"/>
        </w:numPr>
        <w:ind w:left="360"/>
      </w:pPr>
    </w:p>
    <w:p w14:paraId="661452EB" w14:textId="1D69732C" w:rsidR="00341A05" w:rsidRDefault="00341A05" w:rsidP="00873A11">
      <w:pPr>
        <w:pStyle w:val="Listaconvietas"/>
      </w:pPr>
      <w:r>
        <w:t>CONFERENCIA: “FAMILIA MULTI</w:t>
      </w:r>
      <w:r w:rsidR="002D10CF">
        <w:t>-</w:t>
      </w:r>
      <w:r>
        <w:t>ESPECIE</w:t>
      </w:r>
      <w:r w:rsidR="00BC2F79">
        <w:t>”</w:t>
      </w:r>
    </w:p>
    <w:p w14:paraId="1277A10F" w14:textId="090F8CC6" w:rsidR="00BC2F79" w:rsidRDefault="00BC2F79" w:rsidP="00BC2F79">
      <w:pPr>
        <w:pStyle w:val="Listaconvietas"/>
        <w:numPr>
          <w:ilvl w:val="0"/>
          <w:numId w:val="0"/>
        </w:numPr>
        <w:ind w:left="360"/>
      </w:pPr>
      <w:r>
        <w:t>Institución: Colegio de Abogados de Resistencia</w:t>
      </w:r>
      <w:r w:rsidR="00BD063A">
        <w:t xml:space="preserve"> </w:t>
      </w:r>
    </w:p>
    <w:p w14:paraId="5229A3D2" w14:textId="63A48635" w:rsidR="0074734E" w:rsidRDefault="008740AA" w:rsidP="003B2571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178E1B54" w14:textId="77777777" w:rsidR="0074734E" w:rsidRDefault="0074734E" w:rsidP="0074734E">
      <w:pPr>
        <w:spacing w:after="80"/>
        <w:ind w:left="360"/>
      </w:pPr>
    </w:p>
    <w:p w14:paraId="1432C96F" w14:textId="0B1FF8D9" w:rsidR="00B84E60" w:rsidRDefault="00B84E60" w:rsidP="00873A11">
      <w:pPr>
        <w:pStyle w:val="Listaconvietas"/>
      </w:pPr>
      <w:r>
        <w:t xml:space="preserve">CONFERENCIA: “DENUNCIA ANTE LA COMISIÓN INTERAMERICANA DE DERECHOS </w:t>
      </w:r>
      <w:r w:rsidR="00CA481A">
        <w:t>HUMANOS. PROCEDIMIENTOS Y REQUISITOS PARA SU PRESENTACIÓN”</w:t>
      </w:r>
    </w:p>
    <w:p w14:paraId="0F6F33B8" w14:textId="55DBF024" w:rsidR="00CA481A" w:rsidRDefault="00CA481A" w:rsidP="00CA481A">
      <w:pPr>
        <w:pStyle w:val="Listaconvietas"/>
        <w:numPr>
          <w:ilvl w:val="0"/>
          <w:numId w:val="0"/>
        </w:numPr>
        <w:ind w:left="360"/>
      </w:pPr>
      <w:r>
        <w:t>Institución</w:t>
      </w:r>
      <w:r w:rsidR="00F106DF">
        <w:t>: Colegio de A</w:t>
      </w:r>
      <w:r w:rsidR="001054A6">
        <w:t xml:space="preserve">bogados del Departamento Judicial Moreno- General Rodríguez y la </w:t>
      </w:r>
      <w:r w:rsidR="002649DB">
        <w:t xml:space="preserve">Federación Argentina de Colegios de Abogados </w:t>
      </w:r>
      <w:r w:rsidR="00F106DF">
        <w:t xml:space="preserve"> </w:t>
      </w:r>
    </w:p>
    <w:p w14:paraId="613E0EF0" w14:textId="1A261871" w:rsidR="00F106DF" w:rsidRDefault="002649DB" w:rsidP="00CA481A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640B74D4" w14:textId="77777777" w:rsidR="00052EE7" w:rsidRDefault="00052EE7" w:rsidP="003B2571">
      <w:pPr>
        <w:pStyle w:val="Listaconvietas"/>
        <w:numPr>
          <w:ilvl w:val="0"/>
          <w:numId w:val="0"/>
        </w:numPr>
      </w:pPr>
    </w:p>
    <w:p w14:paraId="715186F2" w14:textId="782BF4B6" w:rsidR="002649DB" w:rsidRDefault="002649DB" w:rsidP="00873A11">
      <w:pPr>
        <w:pStyle w:val="Listaconvietas"/>
      </w:pPr>
      <w:r>
        <w:t>C</w:t>
      </w:r>
      <w:r w:rsidR="00525965">
        <w:t>ONFERENCIA: “CRIPTOMONEDAS. CONCEPTOS BÁSICOS, EVENTUALES CONFLICTOS IMPOSITIVOS”</w:t>
      </w:r>
    </w:p>
    <w:p w14:paraId="4A35BB06" w14:textId="2DFCFE4C" w:rsidR="00525965" w:rsidRDefault="00525965" w:rsidP="00525965">
      <w:pPr>
        <w:pStyle w:val="Listaconvietas"/>
        <w:numPr>
          <w:ilvl w:val="0"/>
          <w:numId w:val="0"/>
        </w:numPr>
        <w:ind w:left="360"/>
      </w:pPr>
      <w:r>
        <w:t>Institución: Ins</w:t>
      </w:r>
      <w:r w:rsidR="00E310B4">
        <w:t xml:space="preserve">tituto de Derecho Tributario del Consejo de Abogados y Procuradores de Resistencia y Consejo Profesional de Ciencias Económicas </w:t>
      </w:r>
    </w:p>
    <w:p w14:paraId="389521D6" w14:textId="5D6C982E" w:rsidR="002D10CF" w:rsidRDefault="00B7196C" w:rsidP="00822492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4BE14141" w14:textId="77777777" w:rsidR="002D10CF" w:rsidRDefault="002D10CF" w:rsidP="00525965">
      <w:pPr>
        <w:pStyle w:val="Listaconvietas"/>
        <w:numPr>
          <w:ilvl w:val="0"/>
          <w:numId w:val="0"/>
        </w:numPr>
        <w:ind w:left="360"/>
      </w:pPr>
    </w:p>
    <w:p w14:paraId="6A42F5E2" w14:textId="07916EBA" w:rsidR="008740AA" w:rsidRDefault="008740AA" w:rsidP="00873A11">
      <w:pPr>
        <w:pStyle w:val="Listaconvietas"/>
      </w:pPr>
      <w:r>
        <w:t xml:space="preserve">CONFERENCIA: “DERECHO DE FAMILIA. NUEVOS </w:t>
      </w:r>
      <w:r w:rsidR="001C34C9">
        <w:t>RETOS Y REALIDADES”</w:t>
      </w:r>
    </w:p>
    <w:p w14:paraId="0D15BD70" w14:textId="382EC1E2" w:rsidR="001C34C9" w:rsidRDefault="001C34C9" w:rsidP="001C34C9">
      <w:pPr>
        <w:pStyle w:val="Listaconvietas"/>
        <w:numPr>
          <w:ilvl w:val="0"/>
          <w:numId w:val="0"/>
        </w:numPr>
        <w:ind w:left="360"/>
      </w:pPr>
      <w:r>
        <w:t xml:space="preserve">Institución: Fundación Formarte </w:t>
      </w:r>
    </w:p>
    <w:p w14:paraId="129536E0" w14:textId="77777777" w:rsidR="00D64E1D" w:rsidRDefault="001C34C9" w:rsidP="00D64E1D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20EE9EA9" w14:textId="77777777" w:rsidR="00A356FF" w:rsidRDefault="00A356FF" w:rsidP="00D64E1D">
      <w:pPr>
        <w:pStyle w:val="Listaconvietas"/>
        <w:numPr>
          <w:ilvl w:val="0"/>
          <w:numId w:val="0"/>
        </w:numPr>
      </w:pPr>
    </w:p>
    <w:p w14:paraId="10A174B6" w14:textId="6D352294" w:rsidR="00112096" w:rsidRDefault="00112096" w:rsidP="00112096">
      <w:pPr>
        <w:pStyle w:val="Listaconvietas"/>
      </w:pPr>
      <w:r>
        <w:t>CONFERENCIA: “LAS TAREAS PENDIENTES EN EL DERECHO SUCESORIO</w:t>
      </w:r>
    </w:p>
    <w:p w14:paraId="03120DF5" w14:textId="1E52FA9A" w:rsidR="00112096" w:rsidRDefault="005C5779" w:rsidP="00112096">
      <w:pPr>
        <w:pStyle w:val="Listaconvietas"/>
        <w:numPr>
          <w:ilvl w:val="0"/>
          <w:numId w:val="0"/>
        </w:numPr>
        <w:ind w:left="360"/>
      </w:pPr>
      <w:r>
        <w:t xml:space="preserve">Institución: Colegio de Abogados de Resistencia </w:t>
      </w:r>
    </w:p>
    <w:p w14:paraId="610D96FF" w14:textId="70F79A44" w:rsidR="005C5779" w:rsidRDefault="005C5779" w:rsidP="00112096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492C2C26" w14:textId="77777777" w:rsidR="005C5779" w:rsidRDefault="005C5779" w:rsidP="00112096">
      <w:pPr>
        <w:pStyle w:val="Listaconvietas"/>
        <w:numPr>
          <w:ilvl w:val="0"/>
          <w:numId w:val="0"/>
        </w:numPr>
        <w:ind w:left="360"/>
      </w:pPr>
    </w:p>
    <w:p w14:paraId="57437FC8" w14:textId="2B34DB73" w:rsidR="002434B8" w:rsidRDefault="002434B8" w:rsidP="00873A11">
      <w:pPr>
        <w:pStyle w:val="Listaconvietas"/>
      </w:pPr>
      <w:r>
        <w:t xml:space="preserve">CONFERENCIA: “SENSIBILIZACIÓN </w:t>
      </w:r>
      <w:r w:rsidR="001446BA">
        <w:t xml:space="preserve">Y PREVENCIÓN SOBRE LA TRATA DE PERSONAS” </w:t>
      </w:r>
    </w:p>
    <w:p w14:paraId="42F4B7DB" w14:textId="0683FBE3" w:rsidR="001446BA" w:rsidRDefault="001446BA" w:rsidP="001446BA">
      <w:pPr>
        <w:pStyle w:val="Listaconvietas"/>
        <w:numPr>
          <w:ilvl w:val="0"/>
          <w:numId w:val="0"/>
        </w:numPr>
        <w:ind w:left="360"/>
      </w:pPr>
      <w:r>
        <w:t>Institución: Defensoria Municipal de Niños, Ni</w:t>
      </w:r>
      <w:r w:rsidR="008C25B3">
        <w:t>ñas y Adolescentes del Municipio de Resistencia</w:t>
      </w:r>
    </w:p>
    <w:p w14:paraId="3CE6815D" w14:textId="7617A67C" w:rsidR="008C25B3" w:rsidRDefault="008C25B3" w:rsidP="001446BA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2CDE4AA8" w14:textId="77777777" w:rsidR="008C25B3" w:rsidRDefault="008C25B3" w:rsidP="001446BA">
      <w:pPr>
        <w:pStyle w:val="Listaconvietas"/>
        <w:numPr>
          <w:ilvl w:val="0"/>
          <w:numId w:val="0"/>
        </w:numPr>
        <w:ind w:left="360"/>
      </w:pPr>
    </w:p>
    <w:p w14:paraId="15155E9E" w14:textId="7D419023" w:rsidR="00F66E75" w:rsidRDefault="00F66E75" w:rsidP="00873A11">
      <w:pPr>
        <w:pStyle w:val="Listaconvietas"/>
      </w:pPr>
      <w:r>
        <w:t>CURSO</w:t>
      </w:r>
      <w:r w:rsidR="00555C44">
        <w:t>: “PROGRAMA DE ACTUALIZACIÓN. LA DEFENSA DEL ESTADO. UN ENFOQUE DE DERECHOS HUMANOS”</w:t>
      </w:r>
    </w:p>
    <w:p w14:paraId="36FF9531" w14:textId="7A903F44" w:rsidR="00555C44" w:rsidRDefault="00555C44" w:rsidP="00555C44">
      <w:pPr>
        <w:pStyle w:val="Listaconvietas"/>
        <w:numPr>
          <w:ilvl w:val="0"/>
          <w:numId w:val="0"/>
        </w:numPr>
        <w:ind w:left="360"/>
      </w:pPr>
      <w:r>
        <w:t>Institución:</w:t>
      </w:r>
      <w:r w:rsidR="000E441C">
        <w:t xml:space="preserve"> Ministerio de Justicia y Seguridad del Chaco;</w:t>
      </w:r>
      <w:r w:rsidR="00E20E48">
        <w:t xml:space="preserve"> Universidad Nacional de la Nordeste</w:t>
      </w:r>
      <w:r w:rsidR="000E441C">
        <w:t xml:space="preserve"> - UNNE</w:t>
      </w:r>
      <w:r w:rsidR="00E20E48">
        <w:t xml:space="preserve">. </w:t>
      </w:r>
    </w:p>
    <w:p w14:paraId="2C69B849" w14:textId="2B1B285C" w:rsidR="003B2571" w:rsidRPr="003B2571" w:rsidRDefault="00E20E48" w:rsidP="00F11DE4">
      <w:pPr>
        <w:pStyle w:val="Listaconvietas"/>
        <w:numPr>
          <w:ilvl w:val="0"/>
          <w:numId w:val="0"/>
        </w:numPr>
        <w:ind w:left="360"/>
      </w:pPr>
      <w:r>
        <w:t>Añ</w:t>
      </w:r>
      <w:r w:rsidR="002434B8">
        <w:t>o: 2021</w:t>
      </w:r>
    </w:p>
    <w:p w14:paraId="684369DF" w14:textId="77777777" w:rsidR="002434B8" w:rsidRDefault="002434B8" w:rsidP="003B2571">
      <w:pPr>
        <w:pStyle w:val="Listaconvietas"/>
        <w:numPr>
          <w:ilvl w:val="0"/>
          <w:numId w:val="0"/>
        </w:numPr>
      </w:pPr>
    </w:p>
    <w:p w14:paraId="38D09C89" w14:textId="089510CA" w:rsidR="00DE16AF" w:rsidRDefault="00DE16AF" w:rsidP="00873A11">
      <w:pPr>
        <w:pStyle w:val="Listaconvietas"/>
      </w:pPr>
      <w:r>
        <w:t>CONFERENCIA: “LITIGACIÓN EN JUICIO ORAL. QUE ES Y LA IMPORTANCIA DE APRENDER LITIGACIÓN”</w:t>
      </w:r>
    </w:p>
    <w:p w14:paraId="160B9F3B" w14:textId="1A5CC8C1" w:rsidR="00DE16AF" w:rsidRDefault="00E239A0" w:rsidP="00E239A0">
      <w:pPr>
        <w:pStyle w:val="Listaconvietas"/>
        <w:numPr>
          <w:ilvl w:val="0"/>
          <w:numId w:val="0"/>
        </w:numPr>
        <w:ind w:left="360"/>
      </w:pPr>
      <w:r>
        <w:t>Institución:</w:t>
      </w:r>
      <w:r w:rsidR="00FB1C29">
        <w:t xml:space="preserve"> Club de Litigación de Corrientes </w:t>
      </w:r>
    </w:p>
    <w:p w14:paraId="10BC44C6" w14:textId="1BABD4A2" w:rsidR="00FB1C29" w:rsidRDefault="00FB1C29" w:rsidP="00E239A0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3622ED6A" w14:textId="77777777" w:rsidR="00FB1C29" w:rsidRDefault="00FB1C29" w:rsidP="00E239A0">
      <w:pPr>
        <w:pStyle w:val="Listaconvietas"/>
        <w:numPr>
          <w:ilvl w:val="0"/>
          <w:numId w:val="0"/>
        </w:numPr>
        <w:ind w:left="360"/>
      </w:pPr>
    </w:p>
    <w:p w14:paraId="4E1F7B18" w14:textId="043DEB1E" w:rsidR="00814951" w:rsidRDefault="00814951" w:rsidP="00873A11">
      <w:pPr>
        <w:pStyle w:val="Listaconvietas"/>
      </w:pPr>
      <w:r>
        <w:t>CONFERENCIA: “EL EJERCICIO PROFESIONAL DE LA ABOGACÍA”</w:t>
      </w:r>
    </w:p>
    <w:p w14:paraId="5CF16C69" w14:textId="679C22B6" w:rsidR="00814951" w:rsidRDefault="00814951" w:rsidP="00814951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A001BC">
        <w:t>Consejo Profesional de Abogados y Procuradores de Resistencia</w:t>
      </w:r>
    </w:p>
    <w:p w14:paraId="5072D492" w14:textId="3969AAB7" w:rsidR="00822492" w:rsidRDefault="00A001BC" w:rsidP="000E441C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425A9653" w14:textId="0E2866A0" w:rsidR="00F11DE4" w:rsidRPr="00F11DE4" w:rsidRDefault="00F11DE4" w:rsidP="00F11DE4">
      <w:pPr>
        <w:spacing w:after="80"/>
        <w:ind w:left="360"/>
      </w:pPr>
    </w:p>
    <w:p w14:paraId="213500D2" w14:textId="77777777" w:rsidR="00A001BC" w:rsidRDefault="00A001BC" w:rsidP="00F11DE4">
      <w:pPr>
        <w:pStyle w:val="Listaconvietas"/>
        <w:numPr>
          <w:ilvl w:val="0"/>
          <w:numId w:val="0"/>
        </w:numPr>
      </w:pPr>
    </w:p>
    <w:p w14:paraId="03CC8506" w14:textId="57B11D9F" w:rsidR="00DC3D46" w:rsidRDefault="00DC3D46" w:rsidP="00873A11">
      <w:pPr>
        <w:pStyle w:val="Listaconvietas"/>
      </w:pPr>
      <w:r>
        <w:t>CONFERENCIA: “LOS TRATADOS INTERNACIONALES QUE OBLIGAN A TIPIFICAR DELITOS”</w:t>
      </w:r>
    </w:p>
    <w:p w14:paraId="2BB1202F" w14:textId="40C76251" w:rsidR="00DC3D46" w:rsidRDefault="00DC3D46" w:rsidP="00DC3D46">
      <w:pPr>
        <w:pStyle w:val="Listaconvietas"/>
        <w:numPr>
          <w:ilvl w:val="0"/>
          <w:numId w:val="0"/>
        </w:numPr>
        <w:ind w:left="360"/>
      </w:pPr>
      <w:r>
        <w:t xml:space="preserve">Institución: Facultad de Derecho y </w:t>
      </w:r>
      <w:r w:rsidR="00BA7533">
        <w:t>Ciencias</w:t>
      </w:r>
      <w:r>
        <w:t xml:space="preserve"> Sociales</w:t>
      </w:r>
      <w:r w:rsidR="004E4232">
        <w:t xml:space="preserve"> y </w:t>
      </w:r>
      <w:r w:rsidR="00BA7533">
        <w:t>Políticas</w:t>
      </w:r>
      <w:r w:rsidR="004E4232">
        <w:t>; Universidad Nacional de la Nordeste</w:t>
      </w:r>
      <w:r w:rsidR="000E441C">
        <w:t xml:space="preserve"> - UNNE</w:t>
      </w:r>
      <w:r w:rsidR="004E4232">
        <w:t xml:space="preserve"> </w:t>
      </w:r>
    </w:p>
    <w:p w14:paraId="75852A42" w14:textId="554D1FBD" w:rsidR="004E4232" w:rsidRDefault="004E4232" w:rsidP="00DC3D46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1FB7170E" w14:textId="77777777" w:rsidR="004E4232" w:rsidRDefault="004E4232" w:rsidP="00DC3D46">
      <w:pPr>
        <w:pStyle w:val="Listaconvietas"/>
        <w:numPr>
          <w:ilvl w:val="0"/>
          <w:numId w:val="0"/>
        </w:numPr>
        <w:ind w:left="360"/>
      </w:pPr>
    </w:p>
    <w:p w14:paraId="5EBD0304" w14:textId="06AB6D08" w:rsidR="004E4232" w:rsidRDefault="004E4232" w:rsidP="00873A11">
      <w:pPr>
        <w:pStyle w:val="Listaconvietas"/>
      </w:pPr>
      <w:r>
        <w:t xml:space="preserve">CONFERENCIA: “LOS </w:t>
      </w:r>
      <w:r w:rsidR="003E5BA2">
        <w:t>PRINCIPIOS Y GARANTÍAS EN EL NUEVO MODELO DE ENJUICIAMIENTO PENAL”</w:t>
      </w:r>
    </w:p>
    <w:p w14:paraId="7F68B538" w14:textId="3586F24F" w:rsidR="003E5BA2" w:rsidRDefault="003E5BA2" w:rsidP="00E20986">
      <w:pPr>
        <w:pStyle w:val="Listaconvietas"/>
        <w:numPr>
          <w:ilvl w:val="0"/>
          <w:numId w:val="0"/>
        </w:numPr>
        <w:ind w:left="360"/>
      </w:pPr>
      <w:r>
        <w:t xml:space="preserve">Institución: Facultad de Derecho y </w:t>
      </w:r>
      <w:r w:rsidR="00BA7533">
        <w:t>Ciencias</w:t>
      </w:r>
      <w:r>
        <w:t xml:space="preserve"> Sociales y </w:t>
      </w:r>
      <w:r w:rsidR="00BA7533">
        <w:t>Políticas</w:t>
      </w:r>
      <w:r>
        <w:t xml:space="preserve">; Universidad Nacional de la Nordeste </w:t>
      </w:r>
      <w:r w:rsidR="006820A2">
        <w:t>- UNNE</w:t>
      </w:r>
    </w:p>
    <w:p w14:paraId="0475885F" w14:textId="77777777" w:rsidR="005428A8" w:rsidRDefault="003E5BA2" w:rsidP="005428A8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32954608" w14:textId="77777777" w:rsidR="005428A8" w:rsidRDefault="005428A8" w:rsidP="005428A8">
      <w:pPr>
        <w:pStyle w:val="Listaconvietas"/>
        <w:numPr>
          <w:ilvl w:val="0"/>
          <w:numId w:val="0"/>
        </w:numPr>
        <w:ind w:left="360"/>
      </w:pPr>
    </w:p>
    <w:p w14:paraId="533D6CA2" w14:textId="324FE199" w:rsidR="00871C00" w:rsidRDefault="00871C00" w:rsidP="00873A11">
      <w:pPr>
        <w:pStyle w:val="Listaconvietas"/>
      </w:pPr>
      <w:r>
        <w:t xml:space="preserve">CONFERENCIA: “PROCESOS CON SUJETOS VULNERABLES” </w:t>
      </w:r>
    </w:p>
    <w:p w14:paraId="1DBD68F4" w14:textId="45F7FF8A" w:rsidR="00871C00" w:rsidRDefault="00871C00" w:rsidP="00871C00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BA7533">
        <w:t>Comisión</w:t>
      </w:r>
      <w:r w:rsidR="007267ED">
        <w:t xml:space="preserve"> de Jóvenes </w:t>
      </w:r>
      <w:r w:rsidR="00F26474">
        <w:t>Procesalistas</w:t>
      </w:r>
      <w:r w:rsidR="007267ED">
        <w:t xml:space="preserve"> de la Asociación Argentina de Derecho Procesal</w:t>
      </w:r>
    </w:p>
    <w:p w14:paraId="4C93B5D3" w14:textId="736FE21C" w:rsidR="00245C33" w:rsidRDefault="00245C33" w:rsidP="00871C00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553CF5DE" w14:textId="77777777" w:rsidR="00245C33" w:rsidRDefault="00245C33" w:rsidP="00871C00">
      <w:pPr>
        <w:pStyle w:val="Listaconvietas"/>
        <w:numPr>
          <w:ilvl w:val="0"/>
          <w:numId w:val="0"/>
        </w:numPr>
        <w:ind w:left="360"/>
      </w:pPr>
    </w:p>
    <w:p w14:paraId="2776DA8D" w14:textId="295C412F" w:rsidR="00D55BC2" w:rsidRDefault="004B3796" w:rsidP="00873A11">
      <w:pPr>
        <w:pStyle w:val="Listaconvietas"/>
      </w:pPr>
      <w:r>
        <w:t xml:space="preserve">CURSO: </w:t>
      </w:r>
      <w:r w:rsidR="002835CC">
        <w:t>“</w:t>
      </w:r>
      <w:r>
        <w:t xml:space="preserve">CONCEPTOS </w:t>
      </w:r>
      <w:r w:rsidR="000161FB">
        <w:t>BÁSICOS DEL MARKETING DIGITAL</w:t>
      </w:r>
      <w:r w:rsidR="002835CC">
        <w:t>”</w:t>
      </w:r>
    </w:p>
    <w:p w14:paraId="7F379AA3" w14:textId="2D406747" w:rsidR="000161FB" w:rsidRDefault="005C5779" w:rsidP="000161FB">
      <w:pPr>
        <w:pStyle w:val="Listaconvietas"/>
        <w:numPr>
          <w:ilvl w:val="0"/>
          <w:numId w:val="0"/>
        </w:numPr>
        <w:ind w:left="360"/>
      </w:pPr>
      <w:r>
        <w:t>Institución</w:t>
      </w:r>
      <w:r w:rsidR="000161FB">
        <w:t xml:space="preserve">: Google </w:t>
      </w:r>
      <w:proofErr w:type="spellStart"/>
      <w:r w:rsidR="000161FB">
        <w:t>Garage</w:t>
      </w:r>
      <w:proofErr w:type="spellEnd"/>
      <w:r w:rsidR="000161FB">
        <w:t xml:space="preserve"> Digital</w:t>
      </w:r>
    </w:p>
    <w:p w14:paraId="072DE576" w14:textId="77777777" w:rsidR="00280635" w:rsidRDefault="000161FB" w:rsidP="00280635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17135CB6" w14:textId="2BC4D621" w:rsidR="003A3355" w:rsidRDefault="003A3355" w:rsidP="00DF21FA">
      <w:pPr>
        <w:pStyle w:val="Listaconvietas"/>
        <w:numPr>
          <w:ilvl w:val="0"/>
          <w:numId w:val="0"/>
        </w:numPr>
      </w:pPr>
    </w:p>
    <w:p w14:paraId="79F0E52C" w14:textId="070FF6B8" w:rsidR="00226D64" w:rsidRDefault="00A924C2" w:rsidP="00B23B26">
      <w:pPr>
        <w:pStyle w:val="Listaconvietas"/>
      </w:pPr>
      <w:r>
        <w:t xml:space="preserve">CURSO: </w:t>
      </w:r>
      <w:r w:rsidR="002835CC">
        <w:t>“</w:t>
      </w:r>
      <w:r>
        <w:t>COMERCIO ELECTRÓNICO</w:t>
      </w:r>
      <w:r w:rsidR="002835CC">
        <w:t>”</w:t>
      </w:r>
      <w:r>
        <w:t xml:space="preserve"> </w:t>
      </w:r>
    </w:p>
    <w:p w14:paraId="2D76F12F" w14:textId="4E5779CD" w:rsidR="00A924C2" w:rsidRDefault="00A924C2" w:rsidP="00A924C2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CD6618">
        <w:t>Escuela de Organización Industrial; Gobierno de España- Ministerio de Economía</w:t>
      </w:r>
      <w:r w:rsidR="00C41543">
        <w:t>, Industria y Competitividad</w:t>
      </w:r>
    </w:p>
    <w:p w14:paraId="520B9DAB" w14:textId="53A0829A" w:rsidR="00C41543" w:rsidRDefault="00C46F34" w:rsidP="00A924C2">
      <w:pPr>
        <w:pStyle w:val="Listaconvietas"/>
        <w:numPr>
          <w:ilvl w:val="0"/>
          <w:numId w:val="0"/>
        </w:numPr>
        <w:ind w:left="360"/>
      </w:pPr>
      <w:r>
        <w:t>C</w:t>
      </w:r>
      <w:r w:rsidR="007D1E4D">
        <w:t xml:space="preserve">arga horaria:  40 horas </w:t>
      </w:r>
    </w:p>
    <w:p w14:paraId="12DA62E8" w14:textId="4C72897A" w:rsidR="00F16D53" w:rsidRDefault="00F16D53" w:rsidP="00A924C2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638EBE63" w14:textId="77777777" w:rsidR="00F16D53" w:rsidRDefault="00F16D53" w:rsidP="00A924C2">
      <w:pPr>
        <w:pStyle w:val="Listaconvietas"/>
        <w:numPr>
          <w:ilvl w:val="0"/>
          <w:numId w:val="0"/>
        </w:numPr>
        <w:ind w:left="360"/>
      </w:pPr>
    </w:p>
    <w:p w14:paraId="4A75D983" w14:textId="6A408292" w:rsidR="00226D64" w:rsidRDefault="002835CC" w:rsidP="00B23B26">
      <w:pPr>
        <w:pStyle w:val="Listaconvietas"/>
      </w:pPr>
      <w:r>
        <w:t>CURSO: “COMPETENCIAS D</w:t>
      </w:r>
      <w:r w:rsidR="006A45BA">
        <w:t>IGITALES PARA PROFESIONALES</w:t>
      </w:r>
    </w:p>
    <w:p w14:paraId="2A331FF6" w14:textId="5BB90940" w:rsidR="006A45BA" w:rsidRDefault="00DF21FA" w:rsidP="006A45BA">
      <w:pPr>
        <w:pStyle w:val="Listaconvietas"/>
        <w:numPr>
          <w:ilvl w:val="0"/>
          <w:numId w:val="0"/>
        </w:numPr>
        <w:ind w:left="360"/>
      </w:pPr>
      <w:r>
        <w:t>Institución</w:t>
      </w:r>
      <w:r w:rsidR="006A45BA">
        <w:t xml:space="preserve">: Santa María la Real Fundación </w:t>
      </w:r>
    </w:p>
    <w:p w14:paraId="3107CB98" w14:textId="5167AE8C" w:rsidR="006A45BA" w:rsidRDefault="006A45BA" w:rsidP="006A45BA">
      <w:pPr>
        <w:pStyle w:val="Listaconvietas"/>
        <w:numPr>
          <w:ilvl w:val="0"/>
          <w:numId w:val="0"/>
        </w:numPr>
        <w:ind w:left="360"/>
      </w:pPr>
      <w:r>
        <w:t>Carga horaria: 40</w:t>
      </w:r>
      <w:r w:rsidR="00324BBD">
        <w:t xml:space="preserve"> horas</w:t>
      </w:r>
    </w:p>
    <w:p w14:paraId="339D563D" w14:textId="6CFF8441" w:rsidR="003B2571" w:rsidRPr="003B2571" w:rsidRDefault="00324BBD" w:rsidP="008F39A7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419CB375" w14:textId="77777777" w:rsidR="003B2571" w:rsidRDefault="003B2571" w:rsidP="00341A05">
      <w:pPr>
        <w:pStyle w:val="Listaconvietas"/>
        <w:numPr>
          <w:ilvl w:val="0"/>
          <w:numId w:val="0"/>
        </w:numPr>
      </w:pPr>
    </w:p>
    <w:p w14:paraId="38B902CC" w14:textId="17FC59C1" w:rsidR="009737FD" w:rsidRDefault="009737FD" w:rsidP="00B23B26">
      <w:pPr>
        <w:pStyle w:val="Listaconvietas"/>
      </w:pPr>
      <w:r>
        <w:t>CURSO:</w:t>
      </w:r>
      <w:r w:rsidR="00436558">
        <w:t xml:space="preserve"> “PROTEGE TU NEGOCIO: CIBERSEGURIDAD EN EL TELETRABAJO</w:t>
      </w:r>
      <w:r w:rsidR="00C26118">
        <w:t>”</w:t>
      </w:r>
    </w:p>
    <w:p w14:paraId="6299BFC1" w14:textId="22BB8A8C" w:rsidR="00436558" w:rsidRDefault="00DF21FA" w:rsidP="00436558">
      <w:pPr>
        <w:pStyle w:val="Listaconvietas"/>
        <w:numPr>
          <w:ilvl w:val="0"/>
          <w:numId w:val="0"/>
        </w:numPr>
        <w:ind w:left="360"/>
      </w:pPr>
      <w:r>
        <w:t>Institución</w:t>
      </w:r>
      <w:r w:rsidR="00436558">
        <w:t xml:space="preserve">: </w:t>
      </w:r>
      <w:r w:rsidR="009E2C1E">
        <w:t xml:space="preserve">Instituto Nacional de Ciberseguridad; Google Actívate </w:t>
      </w:r>
    </w:p>
    <w:p w14:paraId="48F9853F" w14:textId="0C95484A" w:rsidR="009E2C1E" w:rsidRDefault="009E2C1E" w:rsidP="00436558">
      <w:pPr>
        <w:pStyle w:val="Listaconvietas"/>
        <w:numPr>
          <w:ilvl w:val="0"/>
          <w:numId w:val="0"/>
        </w:numPr>
        <w:ind w:left="360"/>
      </w:pPr>
      <w:r>
        <w:t>Carga horaria: 2 horas</w:t>
      </w:r>
    </w:p>
    <w:p w14:paraId="2A1E72B4" w14:textId="430478A9" w:rsidR="0009480D" w:rsidRDefault="009E2C1E" w:rsidP="005428A8">
      <w:pPr>
        <w:pStyle w:val="Listaconvietas"/>
        <w:numPr>
          <w:ilvl w:val="0"/>
          <w:numId w:val="0"/>
        </w:numPr>
        <w:ind w:left="360"/>
      </w:pPr>
      <w:r>
        <w:t>Año: 20</w:t>
      </w:r>
      <w:r w:rsidR="001C10BE">
        <w:t>21</w:t>
      </w:r>
    </w:p>
    <w:p w14:paraId="0E2062F4" w14:textId="77777777" w:rsidR="001C10BE" w:rsidRDefault="001C10BE" w:rsidP="00436558">
      <w:pPr>
        <w:pStyle w:val="Listaconvietas"/>
        <w:numPr>
          <w:ilvl w:val="0"/>
          <w:numId w:val="0"/>
        </w:numPr>
        <w:ind w:left="360"/>
      </w:pPr>
    </w:p>
    <w:p w14:paraId="5533D9C5" w14:textId="735742B3" w:rsidR="00336724" w:rsidRDefault="00336724" w:rsidP="00B23B26">
      <w:pPr>
        <w:pStyle w:val="Listaconvietas"/>
      </w:pPr>
      <w:r>
        <w:t xml:space="preserve">CURSO: </w:t>
      </w:r>
      <w:r w:rsidR="00CA3D77">
        <w:t>“PRODUCTIVIDAD PERSONAL”</w:t>
      </w:r>
    </w:p>
    <w:p w14:paraId="16A415A8" w14:textId="345AC91A" w:rsidR="00CA3D77" w:rsidRDefault="00CA3D77" w:rsidP="00CA3D77">
      <w:pPr>
        <w:pStyle w:val="Listaconvietas"/>
        <w:numPr>
          <w:ilvl w:val="0"/>
          <w:numId w:val="0"/>
        </w:numPr>
        <w:ind w:left="360"/>
      </w:pPr>
      <w:r>
        <w:t>Institución: Santa María la Real Fundación</w:t>
      </w:r>
    </w:p>
    <w:p w14:paraId="01E11C7A" w14:textId="4D0F0C73" w:rsidR="00CA3D77" w:rsidRDefault="00FF3C18" w:rsidP="00CA3D77">
      <w:pPr>
        <w:pStyle w:val="Listaconvietas"/>
        <w:numPr>
          <w:ilvl w:val="0"/>
          <w:numId w:val="0"/>
        </w:numPr>
        <w:ind w:left="360"/>
      </w:pPr>
      <w:r>
        <w:t>Carga horaria: 40 horas</w:t>
      </w:r>
    </w:p>
    <w:p w14:paraId="43F53BD7" w14:textId="07FB3BDF" w:rsidR="008F39A7" w:rsidRPr="008F39A7" w:rsidRDefault="00FF3C18" w:rsidP="00E42B2B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46B36A8C" w14:textId="77777777" w:rsidR="00822492" w:rsidRDefault="00822492" w:rsidP="0009480D">
      <w:pPr>
        <w:pStyle w:val="Listaconvietas"/>
        <w:numPr>
          <w:ilvl w:val="0"/>
          <w:numId w:val="0"/>
        </w:numPr>
      </w:pPr>
    </w:p>
    <w:p w14:paraId="1A2FC30A" w14:textId="77777777" w:rsidR="00E42B2B" w:rsidRDefault="00E42B2B" w:rsidP="0009480D">
      <w:pPr>
        <w:pStyle w:val="Listaconvietas"/>
        <w:numPr>
          <w:ilvl w:val="0"/>
          <w:numId w:val="0"/>
        </w:numPr>
      </w:pPr>
    </w:p>
    <w:p w14:paraId="598D8DFD" w14:textId="77777777" w:rsidR="00E42B2B" w:rsidRDefault="00E42B2B" w:rsidP="0009480D">
      <w:pPr>
        <w:pStyle w:val="Listaconvietas"/>
        <w:numPr>
          <w:ilvl w:val="0"/>
          <w:numId w:val="0"/>
        </w:numPr>
      </w:pPr>
    </w:p>
    <w:p w14:paraId="0E219160" w14:textId="77777777" w:rsidR="00E42B2B" w:rsidRDefault="00E42B2B" w:rsidP="0009480D">
      <w:pPr>
        <w:pStyle w:val="Listaconvietas"/>
        <w:numPr>
          <w:ilvl w:val="0"/>
          <w:numId w:val="0"/>
        </w:numPr>
      </w:pPr>
    </w:p>
    <w:p w14:paraId="71EA49D9" w14:textId="737E73F8" w:rsidR="00340879" w:rsidRDefault="00340879" w:rsidP="00B23B26">
      <w:pPr>
        <w:pStyle w:val="Listaconvietas"/>
      </w:pPr>
      <w:r>
        <w:t xml:space="preserve">CURSO: “FUNDAMENTOS DEL MARKETING DIGITAL” </w:t>
      </w:r>
    </w:p>
    <w:p w14:paraId="3B58F4DF" w14:textId="79237205" w:rsidR="00340879" w:rsidRDefault="00340879" w:rsidP="00340879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B9176B">
        <w:t>IAB ENDORSED EUROPE. The Open</w:t>
      </w:r>
      <w:r w:rsidR="00486A0D">
        <w:t xml:space="preserve"> University </w:t>
      </w:r>
    </w:p>
    <w:p w14:paraId="4E3D6290" w14:textId="1E64EC63" w:rsidR="00486A0D" w:rsidRDefault="00486A0D" w:rsidP="00340879">
      <w:pPr>
        <w:pStyle w:val="Listaconvietas"/>
        <w:numPr>
          <w:ilvl w:val="0"/>
          <w:numId w:val="0"/>
        </w:numPr>
        <w:ind w:left="360"/>
      </w:pPr>
      <w:r>
        <w:t>Carga horaria: 40 horas</w:t>
      </w:r>
    </w:p>
    <w:p w14:paraId="7F8BBF19" w14:textId="03C8C6FF" w:rsidR="00486A0D" w:rsidRDefault="00486A0D" w:rsidP="00340879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04F60327" w14:textId="77777777" w:rsidR="00340879" w:rsidRDefault="00340879" w:rsidP="00340879">
      <w:pPr>
        <w:pStyle w:val="Listaconvietas"/>
        <w:numPr>
          <w:ilvl w:val="0"/>
          <w:numId w:val="0"/>
        </w:numPr>
        <w:ind w:left="360"/>
      </w:pPr>
    </w:p>
    <w:p w14:paraId="0DAE9101" w14:textId="2605DC9C" w:rsidR="00A74092" w:rsidRDefault="00541C0E" w:rsidP="00BB0099">
      <w:pPr>
        <w:pStyle w:val="Listaconvietas"/>
      </w:pPr>
      <w:r>
        <w:t xml:space="preserve">CURSO: “VIOLENCIA LABORAL: PREVENCIÓN, SANCIÓN Y ERRADICACIÓN” </w:t>
      </w:r>
    </w:p>
    <w:p w14:paraId="27983C09" w14:textId="570AC320" w:rsidR="00541C0E" w:rsidRDefault="00541C0E" w:rsidP="00541C0E">
      <w:pPr>
        <w:pStyle w:val="Listaconvietas"/>
        <w:numPr>
          <w:ilvl w:val="0"/>
          <w:numId w:val="0"/>
        </w:numPr>
        <w:ind w:left="360"/>
      </w:pPr>
      <w:r>
        <w:t>Institución: Instituto de Dere</w:t>
      </w:r>
      <w:r w:rsidR="002D4F44">
        <w:t>cho Laboral del Chaco</w:t>
      </w:r>
    </w:p>
    <w:p w14:paraId="58834F77" w14:textId="1B01BE7C" w:rsidR="002D4F44" w:rsidRDefault="002D4F44" w:rsidP="00541C0E">
      <w:pPr>
        <w:pStyle w:val="Listaconvietas"/>
        <w:numPr>
          <w:ilvl w:val="0"/>
          <w:numId w:val="0"/>
        </w:numPr>
        <w:ind w:left="360"/>
      </w:pPr>
      <w:r>
        <w:t>Año 2022</w:t>
      </w:r>
    </w:p>
    <w:p w14:paraId="73B9C1A9" w14:textId="77777777" w:rsidR="008D263A" w:rsidRDefault="008D263A" w:rsidP="00822492">
      <w:pPr>
        <w:pStyle w:val="Listaconvietas"/>
        <w:numPr>
          <w:ilvl w:val="0"/>
          <w:numId w:val="0"/>
        </w:numPr>
      </w:pPr>
    </w:p>
    <w:p w14:paraId="3B211F4D" w14:textId="65C454F9" w:rsidR="0061396C" w:rsidRDefault="0064544A" w:rsidP="00BB0099">
      <w:pPr>
        <w:pStyle w:val="Listaconvietas"/>
      </w:pPr>
      <w:r>
        <w:t xml:space="preserve">CURSO: </w:t>
      </w:r>
      <w:r w:rsidR="00482AA3">
        <w:t>“</w:t>
      </w:r>
      <w:r>
        <w:t>REDACCIÓN DE PROYECTOS DE LEY</w:t>
      </w:r>
      <w:r w:rsidR="00482AA3">
        <w:t>”</w:t>
      </w:r>
      <w:r>
        <w:t xml:space="preserve"> </w:t>
      </w:r>
    </w:p>
    <w:p w14:paraId="665F5263" w14:textId="16D13DBD" w:rsidR="0064544A" w:rsidRDefault="00E5604D" w:rsidP="0064544A">
      <w:pPr>
        <w:pStyle w:val="Listaconvietas"/>
        <w:numPr>
          <w:ilvl w:val="0"/>
          <w:numId w:val="0"/>
        </w:numPr>
        <w:ind w:left="360"/>
      </w:pPr>
      <w:r>
        <w:t>Institución: Tecnica Legislativa. Disertante</w:t>
      </w:r>
      <w:r w:rsidR="00482AA3">
        <w:t xml:space="preserve"> Dra. </w:t>
      </w:r>
      <w:r>
        <w:t xml:space="preserve">Stella Maris Gangoso </w:t>
      </w:r>
    </w:p>
    <w:p w14:paraId="5C0DBBCF" w14:textId="7A43A762" w:rsidR="000E7C81" w:rsidRDefault="000E7C81" w:rsidP="0064544A">
      <w:pPr>
        <w:pStyle w:val="Listaconvietas"/>
        <w:numPr>
          <w:ilvl w:val="0"/>
          <w:numId w:val="0"/>
        </w:numPr>
        <w:ind w:left="360"/>
      </w:pPr>
      <w:r>
        <w:t xml:space="preserve">Carga horaria: 20 horas </w:t>
      </w:r>
    </w:p>
    <w:p w14:paraId="2F1181B5" w14:textId="2DFF670D" w:rsidR="00E5604D" w:rsidRDefault="00BF01BF" w:rsidP="00E5604D">
      <w:pPr>
        <w:pStyle w:val="Listaconvietas"/>
        <w:numPr>
          <w:ilvl w:val="0"/>
          <w:numId w:val="0"/>
        </w:numPr>
        <w:ind w:left="360"/>
      </w:pPr>
      <w:r>
        <w:t>Año: 2025</w:t>
      </w:r>
    </w:p>
    <w:p w14:paraId="0D83B6E4" w14:textId="77777777" w:rsidR="00482AA3" w:rsidRDefault="00482AA3" w:rsidP="008D263A">
      <w:pPr>
        <w:pStyle w:val="Listaconvietas"/>
        <w:numPr>
          <w:ilvl w:val="0"/>
          <w:numId w:val="0"/>
        </w:numPr>
      </w:pPr>
    </w:p>
    <w:p w14:paraId="74900D82" w14:textId="5652A217" w:rsidR="00BB0099" w:rsidRDefault="00B94A3D" w:rsidP="00BB0099">
      <w:pPr>
        <w:pStyle w:val="Listaconvietas"/>
      </w:pPr>
      <w:r>
        <w:t>CHARLA: “ESTÁNDARES PROBATORIOS Y GARANTÍAS PROCESALES. JORNADAS PREPARATORIAS DEL XXXI CONGRESO NACIONAL DE DERECHO PROCESAL-DELEGACION CHACO”</w:t>
      </w:r>
    </w:p>
    <w:p w14:paraId="2E5EA426" w14:textId="32DB0686" w:rsidR="00BB0099" w:rsidRDefault="00BB0099" w:rsidP="00BB0099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990204">
        <w:t>Comisión</w:t>
      </w:r>
      <w:r>
        <w:t xml:space="preserve"> de Jóvenes Procesalistas</w:t>
      </w:r>
      <w:r w:rsidR="005529AC">
        <w:t>;</w:t>
      </w:r>
      <w:r>
        <w:t xml:space="preserve"> Asociación Argentina de Derecho procesal</w:t>
      </w:r>
    </w:p>
    <w:p w14:paraId="4AD1E199" w14:textId="33CED3D7" w:rsidR="00B7699E" w:rsidRDefault="00B7699E" w:rsidP="00482AA3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77F32591" w14:textId="77777777" w:rsidR="00482AA3" w:rsidRDefault="00482AA3" w:rsidP="00482AA3">
      <w:pPr>
        <w:pStyle w:val="Listaconvietas"/>
        <w:numPr>
          <w:ilvl w:val="0"/>
          <w:numId w:val="0"/>
        </w:numPr>
        <w:ind w:left="360"/>
      </w:pPr>
    </w:p>
    <w:p w14:paraId="2EBA7E62" w14:textId="4BF57366" w:rsidR="00963E5A" w:rsidRDefault="00A6520E" w:rsidP="00B23B26">
      <w:pPr>
        <w:pStyle w:val="Listaconvietas"/>
      </w:pPr>
      <w:r>
        <w:t>C</w:t>
      </w:r>
      <w:r w:rsidR="00FD23BB">
        <w:t>HARLA: “DEBATES SOBRE LA TRIBUTACIÓN LOCAL”</w:t>
      </w:r>
    </w:p>
    <w:p w14:paraId="780EF50D" w14:textId="4427D950" w:rsidR="00FD23BB" w:rsidRDefault="00FD23BB" w:rsidP="00FD23BB">
      <w:pPr>
        <w:pStyle w:val="Listaconvietas"/>
        <w:numPr>
          <w:ilvl w:val="0"/>
          <w:numId w:val="0"/>
        </w:numPr>
        <w:ind w:left="360"/>
      </w:pPr>
      <w:r>
        <w:t xml:space="preserve">Institución: </w:t>
      </w:r>
      <w:r w:rsidR="00C744C5">
        <w:t xml:space="preserve">Instituto de Derecho Tributario del Colegio Publico de Abogados de Corrientes </w:t>
      </w:r>
    </w:p>
    <w:p w14:paraId="76E240D2" w14:textId="1D3368DF" w:rsidR="00C744C5" w:rsidRDefault="00C744C5" w:rsidP="00FD23BB">
      <w:pPr>
        <w:pStyle w:val="Listaconvietas"/>
        <w:numPr>
          <w:ilvl w:val="0"/>
          <w:numId w:val="0"/>
        </w:numPr>
        <w:ind w:left="360"/>
      </w:pPr>
      <w:r>
        <w:t>Carga horaria: 1 hora</w:t>
      </w:r>
    </w:p>
    <w:p w14:paraId="4BEC416B" w14:textId="161CBE38" w:rsidR="00C744C5" w:rsidRDefault="002C0F85" w:rsidP="00FD23BB">
      <w:pPr>
        <w:pStyle w:val="Listaconvietas"/>
        <w:numPr>
          <w:ilvl w:val="0"/>
          <w:numId w:val="0"/>
        </w:numPr>
        <w:ind w:left="360"/>
      </w:pPr>
      <w:r>
        <w:t>Año: 2021</w:t>
      </w:r>
    </w:p>
    <w:p w14:paraId="58B23EB7" w14:textId="77777777" w:rsidR="00B7699E" w:rsidRDefault="00B7699E" w:rsidP="00FD23BB">
      <w:pPr>
        <w:pStyle w:val="Listaconvietas"/>
        <w:numPr>
          <w:ilvl w:val="0"/>
          <w:numId w:val="0"/>
        </w:numPr>
        <w:ind w:left="360"/>
      </w:pPr>
    </w:p>
    <w:p w14:paraId="6E7EBF7D" w14:textId="4E83BB6F" w:rsidR="003A08B4" w:rsidRDefault="003A08B4" w:rsidP="00B23B26">
      <w:pPr>
        <w:pStyle w:val="Listaconvietas"/>
      </w:pPr>
      <w:r>
        <w:t>CHARLA: “PRUEBA PERICIAL”</w:t>
      </w:r>
    </w:p>
    <w:p w14:paraId="62FECCC0" w14:textId="45538532" w:rsidR="00B23B26" w:rsidRDefault="00B23B26" w:rsidP="00B23B26">
      <w:pPr>
        <w:pStyle w:val="Listaconvietas"/>
        <w:numPr>
          <w:ilvl w:val="0"/>
          <w:numId w:val="0"/>
        </w:numPr>
        <w:ind w:left="360"/>
      </w:pPr>
      <w:r>
        <w:t xml:space="preserve">Institución: Instituto de Derecho Laboral del Colegio de Abogados de Resistencia </w:t>
      </w:r>
    </w:p>
    <w:p w14:paraId="50A638FD" w14:textId="77777777" w:rsidR="00280635" w:rsidRDefault="00B23B26" w:rsidP="002D4F44">
      <w:pPr>
        <w:pStyle w:val="Listaconvietas"/>
        <w:numPr>
          <w:ilvl w:val="0"/>
          <w:numId w:val="0"/>
        </w:numPr>
        <w:ind w:left="360"/>
      </w:pPr>
      <w:r>
        <w:t>A</w:t>
      </w:r>
      <w:r w:rsidR="00BB73F9">
        <w:t>ño: 2022</w:t>
      </w:r>
    </w:p>
    <w:p w14:paraId="3263CF67" w14:textId="77777777" w:rsidR="003B2571" w:rsidRDefault="003B2571" w:rsidP="00016445">
      <w:pPr>
        <w:pStyle w:val="Listaconvietas"/>
        <w:numPr>
          <w:ilvl w:val="0"/>
          <w:numId w:val="0"/>
        </w:numPr>
      </w:pPr>
    </w:p>
    <w:p w14:paraId="682BFD0D" w14:textId="4A3801C7" w:rsidR="003A3355" w:rsidRDefault="003A3355" w:rsidP="006E0E7F">
      <w:pPr>
        <w:pStyle w:val="Listaconvietas"/>
      </w:pPr>
      <w:r>
        <w:t>CHARLA: “MEDIDAS CAUTELARES ELECTRÓNICAS: ESTAFAS BANCARIAS. BLOQUEO DE SITIOS WEB. VIOLENCIA DE GÉNERO DIGITAL”</w:t>
      </w:r>
    </w:p>
    <w:p w14:paraId="1F434254" w14:textId="72545898" w:rsidR="006E0E7F" w:rsidRDefault="003A3355" w:rsidP="006E0E7F">
      <w:pPr>
        <w:pStyle w:val="Listaconvietas"/>
        <w:numPr>
          <w:ilvl w:val="0"/>
          <w:numId w:val="0"/>
        </w:numPr>
        <w:ind w:left="360"/>
      </w:pPr>
      <w:r>
        <w:t>Institución: Consejo Profesional de Abogados y Procuradores de Resistencia.</w:t>
      </w:r>
    </w:p>
    <w:p w14:paraId="2EF6C39B" w14:textId="77777777" w:rsidR="003A3355" w:rsidRDefault="003A3355" w:rsidP="00E20986">
      <w:pPr>
        <w:pStyle w:val="Listaconvietas"/>
        <w:numPr>
          <w:ilvl w:val="0"/>
          <w:numId w:val="0"/>
        </w:numPr>
        <w:ind w:left="360"/>
      </w:pPr>
      <w:r>
        <w:t>Año: 2023</w:t>
      </w:r>
    </w:p>
    <w:p w14:paraId="21D6DDD7" w14:textId="4B267372" w:rsidR="00557FE7" w:rsidRDefault="00557FE7" w:rsidP="005428A8">
      <w:pPr>
        <w:pStyle w:val="Listaconvietas"/>
        <w:numPr>
          <w:ilvl w:val="0"/>
          <w:numId w:val="0"/>
        </w:numPr>
      </w:pPr>
    </w:p>
    <w:p w14:paraId="58412693" w14:textId="77777777" w:rsidR="006E0E7F" w:rsidRDefault="006E0E7F" w:rsidP="00E20986">
      <w:pPr>
        <w:pStyle w:val="Listaconvietas"/>
        <w:numPr>
          <w:ilvl w:val="0"/>
          <w:numId w:val="0"/>
        </w:numPr>
        <w:ind w:left="360"/>
      </w:pPr>
    </w:p>
    <w:p w14:paraId="794F17E2" w14:textId="76BFCA0C" w:rsidR="006E0E7F" w:rsidRDefault="006E0E7F" w:rsidP="006E0E7F">
      <w:pPr>
        <w:numPr>
          <w:ilvl w:val="0"/>
          <w:numId w:val="14"/>
        </w:numPr>
        <w:spacing w:after="80"/>
      </w:pPr>
      <w:r w:rsidRPr="006E0E7F">
        <w:t>C</w:t>
      </w:r>
      <w:r w:rsidR="00AC4547">
        <w:t xml:space="preserve">HARLA: </w:t>
      </w:r>
      <w:r w:rsidR="00500461">
        <w:t xml:space="preserve">“DESAFÍOS ACTUALES DE LA MUJER EN LA SOCIEDAD” </w:t>
      </w:r>
    </w:p>
    <w:p w14:paraId="54C0E949" w14:textId="55F7A417" w:rsidR="00340C91" w:rsidRDefault="00340C91" w:rsidP="00340C91">
      <w:pPr>
        <w:spacing w:after="80"/>
        <w:ind w:left="360"/>
      </w:pPr>
      <w:r>
        <w:t xml:space="preserve">Institución: Instituto de Géneros del Consejo Profesional de la Abogacía </w:t>
      </w:r>
      <w:r w:rsidR="002B175D">
        <w:t>del Chaco</w:t>
      </w:r>
    </w:p>
    <w:p w14:paraId="197A8FE6" w14:textId="028C7185" w:rsidR="00D56207" w:rsidRPr="00CF42C0" w:rsidRDefault="008D263A" w:rsidP="00CF42C0">
      <w:pPr>
        <w:spacing w:after="80"/>
        <w:ind w:left="360"/>
      </w:pPr>
      <w:r>
        <w:t>Año: 202</w:t>
      </w:r>
      <w:r w:rsidR="00136F10">
        <w:t>5</w:t>
      </w:r>
    </w:p>
    <w:sectPr w:rsidR="00D56207" w:rsidRPr="00CF42C0" w:rsidSect="00B27F19">
      <w:headerReference w:type="default" r:id="rId7"/>
      <w:footerReference w:type="default" r:id="rId8"/>
      <w:pgSz w:w="11907" w:h="16839" w:code="9"/>
      <w:pgMar w:top="1276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797F" w14:textId="77777777" w:rsidR="004003C3" w:rsidRDefault="004003C3">
      <w:pPr>
        <w:spacing w:after="0"/>
      </w:pPr>
      <w:r>
        <w:separator/>
      </w:r>
    </w:p>
  </w:endnote>
  <w:endnote w:type="continuationSeparator" w:id="0">
    <w:p w14:paraId="32BB9BA5" w14:textId="77777777" w:rsidR="004003C3" w:rsidRDefault="004003C3">
      <w:pPr>
        <w:spacing w:after="0"/>
      </w:pPr>
      <w:r>
        <w:continuationSeparator/>
      </w:r>
    </w:p>
  </w:endnote>
  <w:endnote w:type="continuationNotice" w:id="1">
    <w:p w14:paraId="082AFB26" w14:textId="77777777" w:rsidR="004003C3" w:rsidRDefault="004003C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4575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EB0F52" w14:textId="77777777" w:rsidR="00394A6D" w:rsidRDefault="007D00B3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B27F1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5E2D" w14:textId="77777777" w:rsidR="004003C3" w:rsidRDefault="004003C3">
      <w:pPr>
        <w:spacing w:after="0"/>
      </w:pPr>
      <w:r>
        <w:separator/>
      </w:r>
    </w:p>
  </w:footnote>
  <w:footnote w:type="continuationSeparator" w:id="0">
    <w:p w14:paraId="2CA84636" w14:textId="77777777" w:rsidR="004003C3" w:rsidRDefault="004003C3">
      <w:pPr>
        <w:spacing w:after="0"/>
      </w:pPr>
      <w:r>
        <w:continuationSeparator/>
      </w:r>
    </w:p>
  </w:footnote>
  <w:footnote w:type="continuationNotice" w:id="1">
    <w:p w14:paraId="0E75F4EB" w14:textId="77777777" w:rsidR="004003C3" w:rsidRDefault="004003C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8EF5" w14:textId="77777777" w:rsidR="0022499A" w:rsidRPr="0022499A" w:rsidRDefault="0022499A" w:rsidP="0022499A">
    <w:pPr>
      <w:spacing w:after="80"/>
      <w:ind w:left="360"/>
    </w:pPr>
    <w:r w:rsidRPr="0022499A">
      <w:rPr>
        <w:rFonts w:asciiTheme="majorHAnsi" w:eastAsiaTheme="majorEastAsia" w:hAnsiTheme="majorHAnsi" w:cstheme="majorBidi"/>
        <w:b/>
        <w:caps/>
        <w:color w:val="191919" w:themeColor="background2" w:themeShade="1A"/>
        <w:szCs w:val="26"/>
      </w:rPr>
      <w:t>FORMACIÓN CONTINUA</w:t>
    </w:r>
  </w:p>
  <w:p w14:paraId="620AC6F6" w14:textId="27044916" w:rsidR="0022499A" w:rsidRPr="0022499A" w:rsidRDefault="0022499A">
    <w:pPr>
      <w:pStyle w:val="Encabezado"/>
      <w:rPr>
        <w:lang w:val="es-419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wVAdZZd" int2:invalidationBookmarkName="" int2:hashCode="tVWusJ0wyHmLU7" int2:id="usw3lvPj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C6D4F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2C25EB"/>
    <w:multiLevelType w:val="hybridMultilevel"/>
    <w:tmpl w:val="D4F0AC8A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54778">
    <w:abstractNumId w:val="9"/>
  </w:num>
  <w:num w:numId="2" w16cid:durableId="1717969784">
    <w:abstractNumId w:val="9"/>
    <w:lvlOverride w:ilvl="0">
      <w:startOverride w:val="1"/>
    </w:lvlOverride>
  </w:num>
  <w:num w:numId="3" w16cid:durableId="1457486455">
    <w:abstractNumId w:val="9"/>
    <w:lvlOverride w:ilvl="0">
      <w:startOverride w:val="1"/>
    </w:lvlOverride>
  </w:num>
  <w:num w:numId="4" w16cid:durableId="701899033">
    <w:abstractNumId w:val="9"/>
    <w:lvlOverride w:ilvl="0">
      <w:startOverride w:val="1"/>
    </w:lvlOverride>
  </w:num>
  <w:num w:numId="5" w16cid:durableId="520095398">
    <w:abstractNumId w:val="7"/>
  </w:num>
  <w:num w:numId="6" w16cid:durableId="1032340335">
    <w:abstractNumId w:val="6"/>
  </w:num>
  <w:num w:numId="7" w16cid:durableId="1130198939">
    <w:abstractNumId w:val="5"/>
  </w:num>
  <w:num w:numId="8" w16cid:durableId="1490713690">
    <w:abstractNumId w:val="4"/>
  </w:num>
  <w:num w:numId="9" w16cid:durableId="492990419">
    <w:abstractNumId w:val="8"/>
  </w:num>
  <w:num w:numId="10" w16cid:durableId="816455509">
    <w:abstractNumId w:val="3"/>
  </w:num>
  <w:num w:numId="11" w16cid:durableId="68501105">
    <w:abstractNumId w:val="2"/>
  </w:num>
  <w:num w:numId="12" w16cid:durableId="2104378714">
    <w:abstractNumId w:val="1"/>
  </w:num>
  <w:num w:numId="13" w16cid:durableId="1836871795">
    <w:abstractNumId w:val="0"/>
  </w:num>
  <w:num w:numId="14" w16cid:durableId="1914851292">
    <w:abstractNumId w:val="10"/>
  </w:num>
  <w:num w:numId="15" w16cid:durableId="529756937">
    <w:abstractNumId w:val="10"/>
    <w:lvlOverride w:ilvl="0">
      <w:lvl w:ilvl="0">
        <w:start w:val="1"/>
        <w:numFmt w:val="bullet"/>
        <w:pStyle w:val="Listaconvietas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814908761">
    <w:abstractNumId w:val="10"/>
    <w:lvlOverride w:ilvl="0">
      <w:lvl w:ilvl="0">
        <w:start w:val="1"/>
        <w:numFmt w:val="bullet"/>
        <w:pStyle w:val="Listaconvieta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081753116">
    <w:abstractNumId w:val="10"/>
    <w:lvlOverride w:ilvl="0">
      <w:lvl w:ilvl="0">
        <w:start w:val="1"/>
        <w:numFmt w:val="bullet"/>
        <w:pStyle w:val="Listaconvieta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763960952">
    <w:abstractNumId w:val="10"/>
    <w:lvlOverride w:ilvl="0">
      <w:lvl w:ilvl="0">
        <w:start w:val="1"/>
        <w:numFmt w:val="bullet"/>
        <w:pStyle w:val="Listaconvieta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071273652">
    <w:abstractNumId w:val="11"/>
  </w:num>
  <w:num w:numId="20" w16cid:durableId="18777411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E2"/>
    <w:rsid w:val="000054F4"/>
    <w:rsid w:val="000161FB"/>
    <w:rsid w:val="00016445"/>
    <w:rsid w:val="000270DD"/>
    <w:rsid w:val="000332E8"/>
    <w:rsid w:val="00046F7B"/>
    <w:rsid w:val="0005051D"/>
    <w:rsid w:val="000523AE"/>
    <w:rsid w:val="00052EE7"/>
    <w:rsid w:val="00061E1C"/>
    <w:rsid w:val="000721FE"/>
    <w:rsid w:val="000800BE"/>
    <w:rsid w:val="0008154C"/>
    <w:rsid w:val="0008245A"/>
    <w:rsid w:val="0009480D"/>
    <w:rsid w:val="000C1DB6"/>
    <w:rsid w:val="000C611C"/>
    <w:rsid w:val="000E1E6E"/>
    <w:rsid w:val="000E2059"/>
    <w:rsid w:val="000E441C"/>
    <w:rsid w:val="000E7C81"/>
    <w:rsid w:val="000F6C3A"/>
    <w:rsid w:val="00104515"/>
    <w:rsid w:val="001054A6"/>
    <w:rsid w:val="00112096"/>
    <w:rsid w:val="001225E9"/>
    <w:rsid w:val="00122FD6"/>
    <w:rsid w:val="00127528"/>
    <w:rsid w:val="00131EEF"/>
    <w:rsid w:val="0013480B"/>
    <w:rsid w:val="00136F10"/>
    <w:rsid w:val="00137924"/>
    <w:rsid w:val="001446BA"/>
    <w:rsid w:val="0015497C"/>
    <w:rsid w:val="00163BC5"/>
    <w:rsid w:val="00166259"/>
    <w:rsid w:val="00170B58"/>
    <w:rsid w:val="001809C8"/>
    <w:rsid w:val="00182A65"/>
    <w:rsid w:val="001911BA"/>
    <w:rsid w:val="001A132C"/>
    <w:rsid w:val="001A6D6F"/>
    <w:rsid w:val="001B4E70"/>
    <w:rsid w:val="001B5193"/>
    <w:rsid w:val="001C10BE"/>
    <w:rsid w:val="001C1B91"/>
    <w:rsid w:val="001C2E2C"/>
    <w:rsid w:val="001C34C9"/>
    <w:rsid w:val="001C5707"/>
    <w:rsid w:val="001D04BA"/>
    <w:rsid w:val="001D4F74"/>
    <w:rsid w:val="001E0911"/>
    <w:rsid w:val="001E6994"/>
    <w:rsid w:val="001F0385"/>
    <w:rsid w:val="001F3DA5"/>
    <w:rsid w:val="001F6AFA"/>
    <w:rsid w:val="002047E2"/>
    <w:rsid w:val="00205F56"/>
    <w:rsid w:val="002070B5"/>
    <w:rsid w:val="002072FB"/>
    <w:rsid w:val="00223D8C"/>
    <w:rsid w:val="0022499A"/>
    <w:rsid w:val="00226D64"/>
    <w:rsid w:val="00231988"/>
    <w:rsid w:val="002434B8"/>
    <w:rsid w:val="0024352A"/>
    <w:rsid w:val="00245C33"/>
    <w:rsid w:val="00251B93"/>
    <w:rsid w:val="002649DB"/>
    <w:rsid w:val="002654E0"/>
    <w:rsid w:val="0026684A"/>
    <w:rsid w:val="00270DC4"/>
    <w:rsid w:val="0027569F"/>
    <w:rsid w:val="0027653E"/>
    <w:rsid w:val="00277898"/>
    <w:rsid w:val="00280635"/>
    <w:rsid w:val="002835CC"/>
    <w:rsid w:val="00287B9B"/>
    <w:rsid w:val="002A0C7B"/>
    <w:rsid w:val="002B175D"/>
    <w:rsid w:val="002C0F85"/>
    <w:rsid w:val="002C781D"/>
    <w:rsid w:val="002D10CF"/>
    <w:rsid w:val="002D4F44"/>
    <w:rsid w:val="002D5C1A"/>
    <w:rsid w:val="002D5E10"/>
    <w:rsid w:val="00301C17"/>
    <w:rsid w:val="00321BF8"/>
    <w:rsid w:val="0032210C"/>
    <w:rsid w:val="00324BBD"/>
    <w:rsid w:val="00325C0E"/>
    <w:rsid w:val="00336724"/>
    <w:rsid w:val="00337F2F"/>
    <w:rsid w:val="00340879"/>
    <w:rsid w:val="00340C91"/>
    <w:rsid w:val="00341A05"/>
    <w:rsid w:val="003537ED"/>
    <w:rsid w:val="00354453"/>
    <w:rsid w:val="00354DEE"/>
    <w:rsid w:val="00354E7A"/>
    <w:rsid w:val="003573FF"/>
    <w:rsid w:val="00361EA6"/>
    <w:rsid w:val="00364EF1"/>
    <w:rsid w:val="00373773"/>
    <w:rsid w:val="00374627"/>
    <w:rsid w:val="00381EA5"/>
    <w:rsid w:val="0038516B"/>
    <w:rsid w:val="00390073"/>
    <w:rsid w:val="00394A6D"/>
    <w:rsid w:val="003A08B4"/>
    <w:rsid w:val="003A3355"/>
    <w:rsid w:val="003A56A6"/>
    <w:rsid w:val="003A6FB5"/>
    <w:rsid w:val="003B2571"/>
    <w:rsid w:val="003C3342"/>
    <w:rsid w:val="003D4BD1"/>
    <w:rsid w:val="003E5BA2"/>
    <w:rsid w:val="003E64D9"/>
    <w:rsid w:val="003F19B9"/>
    <w:rsid w:val="003F260F"/>
    <w:rsid w:val="003F5447"/>
    <w:rsid w:val="003F5BA4"/>
    <w:rsid w:val="004003C3"/>
    <w:rsid w:val="00416583"/>
    <w:rsid w:val="00436558"/>
    <w:rsid w:val="004413EE"/>
    <w:rsid w:val="00444004"/>
    <w:rsid w:val="00445FBD"/>
    <w:rsid w:val="004476A1"/>
    <w:rsid w:val="00482AA3"/>
    <w:rsid w:val="004839B6"/>
    <w:rsid w:val="00486A0D"/>
    <w:rsid w:val="004A55D1"/>
    <w:rsid w:val="004A5C5D"/>
    <w:rsid w:val="004B2461"/>
    <w:rsid w:val="004B3796"/>
    <w:rsid w:val="004B61E4"/>
    <w:rsid w:val="004B7CFA"/>
    <w:rsid w:val="004C6414"/>
    <w:rsid w:val="004D69C8"/>
    <w:rsid w:val="004E14A9"/>
    <w:rsid w:val="004E2C9B"/>
    <w:rsid w:val="004E2EDB"/>
    <w:rsid w:val="004E4232"/>
    <w:rsid w:val="004F013F"/>
    <w:rsid w:val="00500461"/>
    <w:rsid w:val="005114E7"/>
    <w:rsid w:val="005214D4"/>
    <w:rsid w:val="00523C52"/>
    <w:rsid w:val="00525965"/>
    <w:rsid w:val="00541C0E"/>
    <w:rsid w:val="005428A8"/>
    <w:rsid w:val="0055154B"/>
    <w:rsid w:val="005529AC"/>
    <w:rsid w:val="00555C44"/>
    <w:rsid w:val="00557FE7"/>
    <w:rsid w:val="00570E0A"/>
    <w:rsid w:val="00581C4C"/>
    <w:rsid w:val="005A1D19"/>
    <w:rsid w:val="005A27CA"/>
    <w:rsid w:val="005B0439"/>
    <w:rsid w:val="005B2F63"/>
    <w:rsid w:val="005C36A6"/>
    <w:rsid w:val="005C50A3"/>
    <w:rsid w:val="005C5779"/>
    <w:rsid w:val="005D4AE6"/>
    <w:rsid w:val="005E5C27"/>
    <w:rsid w:val="005E5E55"/>
    <w:rsid w:val="005E721C"/>
    <w:rsid w:val="005F1BCB"/>
    <w:rsid w:val="005F42F4"/>
    <w:rsid w:val="0061396C"/>
    <w:rsid w:val="00616068"/>
    <w:rsid w:val="0064544A"/>
    <w:rsid w:val="00646B7D"/>
    <w:rsid w:val="00662213"/>
    <w:rsid w:val="00673247"/>
    <w:rsid w:val="0067326D"/>
    <w:rsid w:val="0067654A"/>
    <w:rsid w:val="006820A2"/>
    <w:rsid w:val="00694A1F"/>
    <w:rsid w:val="006A3359"/>
    <w:rsid w:val="006A45BA"/>
    <w:rsid w:val="006B2881"/>
    <w:rsid w:val="006B5CD7"/>
    <w:rsid w:val="006C3932"/>
    <w:rsid w:val="006E0E7F"/>
    <w:rsid w:val="006E401C"/>
    <w:rsid w:val="006E5C2F"/>
    <w:rsid w:val="006F2D39"/>
    <w:rsid w:val="006F4A18"/>
    <w:rsid w:val="006F55A5"/>
    <w:rsid w:val="006F5D18"/>
    <w:rsid w:val="00711169"/>
    <w:rsid w:val="00724189"/>
    <w:rsid w:val="007267ED"/>
    <w:rsid w:val="0074734E"/>
    <w:rsid w:val="007575A4"/>
    <w:rsid w:val="00760334"/>
    <w:rsid w:val="0076755E"/>
    <w:rsid w:val="007677B8"/>
    <w:rsid w:val="007759F8"/>
    <w:rsid w:val="0077621B"/>
    <w:rsid w:val="00776D94"/>
    <w:rsid w:val="00780CE9"/>
    <w:rsid w:val="007963CE"/>
    <w:rsid w:val="00797CA0"/>
    <w:rsid w:val="007B3360"/>
    <w:rsid w:val="007B38C4"/>
    <w:rsid w:val="007B3DFA"/>
    <w:rsid w:val="007C44D1"/>
    <w:rsid w:val="007D00B3"/>
    <w:rsid w:val="007D02DE"/>
    <w:rsid w:val="007D1288"/>
    <w:rsid w:val="007D1E4D"/>
    <w:rsid w:val="007D408B"/>
    <w:rsid w:val="007D5786"/>
    <w:rsid w:val="007E52F2"/>
    <w:rsid w:val="00814951"/>
    <w:rsid w:val="00817898"/>
    <w:rsid w:val="00822492"/>
    <w:rsid w:val="00822B82"/>
    <w:rsid w:val="0082322C"/>
    <w:rsid w:val="00826929"/>
    <w:rsid w:val="00827009"/>
    <w:rsid w:val="008273C2"/>
    <w:rsid w:val="008303E1"/>
    <w:rsid w:val="008435FE"/>
    <w:rsid w:val="00853998"/>
    <w:rsid w:val="008565E1"/>
    <w:rsid w:val="008569CC"/>
    <w:rsid w:val="0085705A"/>
    <w:rsid w:val="00861C1B"/>
    <w:rsid w:val="00864346"/>
    <w:rsid w:val="00871C00"/>
    <w:rsid w:val="00872F51"/>
    <w:rsid w:val="00873A11"/>
    <w:rsid w:val="008740AA"/>
    <w:rsid w:val="00890770"/>
    <w:rsid w:val="008910D4"/>
    <w:rsid w:val="008916B6"/>
    <w:rsid w:val="008B3E4C"/>
    <w:rsid w:val="008C03E7"/>
    <w:rsid w:val="008C095A"/>
    <w:rsid w:val="008C25B3"/>
    <w:rsid w:val="008D0A9A"/>
    <w:rsid w:val="008D263A"/>
    <w:rsid w:val="008D356F"/>
    <w:rsid w:val="008D63D3"/>
    <w:rsid w:val="008E10EB"/>
    <w:rsid w:val="008E58C2"/>
    <w:rsid w:val="008F32D8"/>
    <w:rsid w:val="008F39A7"/>
    <w:rsid w:val="00903354"/>
    <w:rsid w:val="0090791B"/>
    <w:rsid w:val="00913ADA"/>
    <w:rsid w:val="00914163"/>
    <w:rsid w:val="0091782E"/>
    <w:rsid w:val="009374F5"/>
    <w:rsid w:val="00940C50"/>
    <w:rsid w:val="00942607"/>
    <w:rsid w:val="00943CED"/>
    <w:rsid w:val="009527B6"/>
    <w:rsid w:val="00963E5A"/>
    <w:rsid w:val="00972B8A"/>
    <w:rsid w:val="009737FD"/>
    <w:rsid w:val="009763C8"/>
    <w:rsid w:val="00980D07"/>
    <w:rsid w:val="00990204"/>
    <w:rsid w:val="0099627E"/>
    <w:rsid w:val="009A395D"/>
    <w:rsid w:val="009A3A76"/>
    <w:rsid w:val="009A5FBE"/>
    <w:rsid w:val="009B005C"/>
    <w:rsid w:val="009B0357"/>
    <w:rsid w:val="009B187C"/>
    <w:rsid w:val="009B342D"/>
    <w:rsid w:val="009C1D02"/>
    <w:rsid w:val="009C79C4"/>
    <w:rsid w:val="009D1A09"/>
    <w:rsid w:val="009E2C1E"/>
    <w:rsid w:val="00A001BC"/>
    <w:rsid w:val="00A10716"/>
    <w:rsid w:val="00A11901"/>
    <w:rsid w:val="00A11DFC"/>
    <w:rsid w:val="00A12494"/>
    <w:rsid w:val="00A204F3"/>
    <w:rsid w:val="00A356FF"/>
    <w:rsid w:val="00A5086E"/>
    <w:rsid w:val="00A57C61"/>
    <w:rsid w:val="00A6520E"/>
    <w:rsid w:val="00A74092"/>
    <w:rsid w:val="00A741F7"/>
    <w:rsid w:val="00A8131A"/>
    <w:rsid w:val="00A84E4E"/>
    <w:rsid w:val="00A8799A"/>
    <w:rsid w:val="00A924C2"/>
    <w:rsid w:val="00A9416A"/>
    <w:rsid w:val="00AA3503"/>
    <w:rsid w:val="00AA7162"/>
    <w:rsid w:val="00AC377F"/>
    <w:rsid w:val="00AC4547"/>
    <w:rsid w:val="00AD75CF"/>
    <w:rsid w:val="00AE7DB3"/>
    <w:rsid w:val="00AF4FCF"/>
    <w:rsid w:val="00AF7E03"/>
    <w:rsid w:val="00B00910"/>
    <w:rsid w:val="00B13D59"/>
    <w:rsid w:val="00B14E3F"/>
    <w:rsid w:val="00B23B26"/>
    <w:rsid w:val="00B23F5A"/>
    <w:rsid w:val="00B27F19"/>
    <w:rsid w:val="00B43D83"/>
    <w:rsid w:val="00B7196C"/>
    <w:rsid w:val="00B7699E"/>
    <w:rsid w:val="00B769EE"/>
    <w:rsid w:val="00B84E60"/>
    <w:rsid w:val="00B9176B"/>
    <w:rsid w:val="00B94A3D"/>
    <w:rsid w:val="00BA4310"/>
    <w:rsid w:val="00BA5A6D"/>
    <w:rsid w:val="00BA6C1B"/>
    <w:rsid w:val="00BA7533"/>
    <w:rsid w:val="00BB0099"/>
    <w:rsid w:val="00BB1CED"/>
    <w:rsid w:val="00BB6B4D"/>
    <w:rsid w:val="00BB73F9"/>
    <w:rsid w:val="00BC2F79"/>
    <w:rsid w:val="00BC729B"/>
    <w:rsid w:val="00BD0624"/>
    <w:rsid w:val="00BD063A"/>
    <w:rsid w:val="00BD2FDF"/>
    <w:rsid w:val="00BD54BE"/>
    <w:rsid w:val="00BE363C"/>
    <w:rsid w:val="00BF01BF"/>
    <w:rsid w:val="00C0269A"/>
    <w:rsid w:val="00C06203"/>
    <w:rsid w:val="00C2262D"/>
    <w:rsid w:val="00C24791"/>
    <w:rsid w:val="00C26118"/>
    <w:rsid w:val="00C33E1A"/>
    <w:rsid w:val="00C35FDF"/>
    <w:rsid w:val="00C41543"/>
    <w:rsid w:val="00C46F34"/>
    <w:rsid w:val="00C57E43"/>
    <w:rsid w:val="00C60AF3"/>
    <w:rsid w:val="00C70B90"/>
    <w:rsid w:val="00C72B59"/>
    <w:rsid w:val="00C744C5"/>
    <w:rsid w:val="00C770AB"/>
    <w:rsid w:val="00C83E2F"/>
    <w:rsid w:val="00C9034C"/>
    <w:rsid w:val="00CA3D77"/>
    <w:rsid w:val="00CA481A"/>
    <w:rsid w:val="00CA6813"/>
    <w:rsid w:val="00CC211F"/>
    <w:rsid w:val="00CC75DB"/>
    <w:rsid w:val="00CD6618"/>
    <w:rsid w:val="00CD6FC2"/>
    <w:rsid w:val="00CE287C"/>
    <w:rsid w:val="00CF42C0"/>
    <w:rsid w:val="00CF7AA6"/>
    <w:rsid w:val="00D05C8B"/>
    <w:rsid w:val="00D27762"/>
    <w:rsid w:val="00D31269"/>
    <w:rsid w:val="00D33143"/>
    <w:rsid w:val="00D36038"/>
    <w:rsid w:val="00D42613"/>
    <w:rsid w:val="00D50C3D"/>
    <w:rsid w:val="00D55BC2"/>
    <w:rsid w:val="00D56207"/>
    <w:rsid w:val="00D64E1D"/>
    <w:rsid w:val="00D765AF"/>
    <w:rsid w:val="00DA51BA"/>
    <w:rsid w:val="00DA6FB9"/>
    <w:rsid w:val="00DB2C98"/>
    <w:rsid w:val="00DB6A01"/>
    <w:rsid w:val="00DC3D46"/>
    <w:rsid w:val="00DD4208"/>
    <w:rsid w:val="00DD6A1D"/>
    <w:rsid w:val="00DE16AF"/>
    <w:rsid w:val="00DE4BD4"/>
    <w:rsid w:val="00DF215E"/>
    <w:rsid w:val="00DF21FA"/>
    <w:rsid w:val="00E039BF"/>
    <w:rsid w:val="00E078DA"/>
    <w:rsid w:val="00E1208A"/>
    <w:rsid w:val="00E174C8"/>
    <w:rsid w:val="00E20E48"/>
    <w:rsid w:val="00E239A0"/>
    <w:rsid w:val="00E243C5"/>
    <w:rsid w:val="00E310B4"/>
    <w:rsid w:val="00E42B2B"/>
    <w:rsid w:val="00E50079"/>
    <w:rsid w:val="00E5088B"/>
    <w:rsid w:val="00E5320F"/>
    <w:rsid w:val="00E5604D"/>
    <w:rsid w:val="00E70C3B"/>
    <w:rsid w:val="00E846AB"/>
    <w:rsid w:val="00E92359"/>
    <w:rsid w:val="00EA0526"/>
    <w:rsid w:val="00EA2B92"/>
    <w:rsid w:val="00EB79B0"/>
    <w:rsid w:val="00EC0005"/>
    <w:rsid w:val="00EC30A1"/>
    <w:rsid w:val="00ED0AF4"/>
    <w:rsid w:val="00ED2386"/>
    <w:rsid w:val="00ED55F9"/>
    <w:rsid w:val="00ED5BF3"/>
    <w:rsid w:val="00EE36D4"/>
    <w:rsid w:val="00EE489C"/>
    <w:rsid w:val="00EF2BC5"/>
    <w:rsid w:val="00EF36B7"/>
    <w:rsid w:val="00F0185A"/>
    <w:rsid w:val="00F0520B"/>
    <w:rsid w:val="00F106DF"/>
    <w:rsid w:val="00F11DE4"/>
    <w:rsid w:val="00F16D53"/>
    <w:rsid w:val="00F26474"/>
    <w:rsid w:val="00F2713B"/>
    <w:rsid w:val="00F310E1"/>
    <w:rsid w:val="00F339D6"/>
    <w:rsid w:val="00F3407C"/>
    <w:rsid w:val="00F51A3A"/>
    <w:rsid w:val="00F53FBB"/>
    <w:rsid w:val="00F66E75"/>
    <w:rsid w:val="00F67063"/>
    <w:rsid w:val="00F75995"/>
    <w:rsid w:val="00FA0426"/>
    <w:rsid w:val="00FA6979"/>
    <w:rsid w:val="00FB1C29"/>
    <w:rsid w:val="00FB3070"/>
    <w:rsid w:val="00FB42FE"/>
    <w:rsid w:val="00FC310F"/>
    <w:rsid w:val="00FD2376"/>
    <w:rsid w:val="00FD23BB"/>
    <w:rsid w:val="00FD6A05"/>
    <w:rsid w:val="00FF3C18"/>
    <w:rsid w:val="00FF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E9452"/>
  <w15:chartTrackingRefBased/>
  <w15:docId w15:val="{E1C32931-6F8C-A44C-8E8C-6972BB53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Ttulo1">
    <w:name w:val="heading 1"/>
    <w:basedOn w:val="Normal"/>
    <w:link w:val="Ttulo1C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Textodelmarcadordeposicin">
    <w:name w:val="Placeholder Text"/>
    <w:basedOn w:val="Fuentedeprrafopredeter"/>
    <w:uiPriority w:val="99"/>
    <w:semiHidden/>
    <w:rsid w:val="008916B6"/>
    <w:rPr>
      <w:color w:val="707070" w:themeColor="accent3" w:themeShade="BF"/>
    </w:rPr>
  </w:style>
  <w:style w:type="paragraph" w:styleId="Listaconvietas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Encabezado">
    <w:name w:val="header"/>
    <w:basedOn w:val="Normal"/>
    <w:link w:val="EncabezadoCar"/>
    <w:uiPriority w:val="99"/>
    <w:unhideWhenUsed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after="0"/>
    </w:pPr>
    <w:rPr>
      <w:color w:val="141414" w:themeColor="accent1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14141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color w:val="auto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</w:rPr>
  </w:style>
  <w:style w:type="character" w:customStyle="1" w:styleId="Ttulo1Car">
    <w:name w:val="Título 1 Car"/>
    <w:basedOn w:val="Fuentedeprrafopredeter"/>
    <w:link w:val="Ttulo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fa">
    <w:name w:val="Bibliography"/>
    <w:basedOn w:val="Normal"/>
    <w:next w:val="Normal"/>
    <w:uiPriority w:val="37"/>
    <w:semiHidden/>
    <w:unhideWhenUsed/>
    <w:rsid w:val="00CC75DB"/>
  </w:style>
  <w:style w:type="paragraph" w:styleId="Textodebloque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C75D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C75DB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C75DB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C75DB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C75DB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C75DB"/>
    <w:pPr>
      <w:spacing w:after="28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C75DB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C75D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C75DB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C75DB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C75DB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C75DB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ierre">
    <w:name w:val="Closing"/>
    <w:basedOn w:val="Normal"/>
    <w:link w:val="Cierr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2"/>
    <w:semiHidden/>
    <w:rsid w:val="00CC75DB"/>
  </w:style>
  <w:style w:type="table" w:styleId="Cuadrculavistosa">
    <w:name w:val="Colorful Grid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Listaoscura">
    <w:name w:val="Dark List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1"/>
    <w:semiHidden/>
    <w:unhideWhenUsed/>
    <w:qFormat/>
    <w:rsid w:val="00CC75DB"/>
  </w:style>
  <w:style w:type="character" w:customStyle="1" w:styleId="FechaCar">
    <w:name w:val="Fecha Car"/>
    <w:basedOn w:val="Fuentedeprrafopredeter"/>
    <w:link w:val="Fecha"/>
    <w:uiPriority w:val="1"/>
    <w:semiHidden/>
    <w:rsid w:val="00CC75DB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C75DB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C75DB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C75DB"/>
  </w:style>
  <w:style w:type="character" w:styleId="nfasis">
    <w:name w:val="Emphasis"/>
    <w:basedOn w:val="Fuentedeprrafopredeter"/>
    <w:uiPriority w:val="20"/>
    <w:semiHidden/>
    <w:unhideWhenUsed/>
    <w:qFormat/>
    <w:rsid w:val="00CC75DB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CC75D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C75DB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CC75D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C75DB"/>
    <w:rPr>
      <w:szCs w:val="20"/>
    </w:rPr>
  </w:style>
  <w:style w:type="table" w:styleId="Tablaconcuadrcula1clara">
    <w:name w:val="Grid Table 1 Light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cuadrcula3">
    <w:name w:val="Grid Table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Fuentedeprrafopredeter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CC75DB"/>
  </w:style>
  <w:style w:type="paragraph" w:styleId="DireccinHTML">
    <w:name w:val="HTML Address"/>
    <w:basedOn w:val="Normal"/>
    <w:link w:val="DireccinHTMLC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C75DB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C75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CC75DB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C75DB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C75DB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C75DB"/>
    <w:rPr>
      <w:color w:val="5F5F5F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C75DB"/>
    <w:rPr>
      <w:i/>
      <w:iCs/>
      <w:color w:val="141414" w:themeColor="accent1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a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aconnmeros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2">
    <w:name w:val="List Table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3">
    <w:name w:val="List Table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C75DB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cionar1">
    <w:name w:val="Mencionar1"/>
    <w:basedOn w:val="Fuentedeprrafopredeter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C75DB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C75DB"/>
  </w:style>
  <w:style w:type="character" w:styleId="Nmerodepgina">
    <w:name w:val="page number"/>
    <w:basedOn w:val="Fuentedeprrafopredeter"/>
    <w:uiPriority w:val="99"/>
    <w:semiHidden/>
    <w:unhideWhenUsed/>
    <w:rsid w:val="00CC75DB"/>
  </w:style>
  <w:style w:type="table" w:styleId="Tablanormal1">
    <w:name w:val="Plain Table 1"/>
    <w:basedOn w:val="Tabla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C75DB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semiHidden/>
    <w:rsid w:val="00CC75DB"/>
    <w:rPr>
      <w:i/>
      <w:iCs/>
    </w:rPr>
  </w:style>
  <w:style w:type="paragraph" w:styleId="Saludo">
    <w:name w:val="Salutation"/>
    <w:basedOn w:val="Normal"/>
    <w:next w:val="Normal"/>
    <w:link w:val="SaludoCar"/>
    <w:uiPriority w:val="2"/>
    <w:semiHidden/>
    <w:unhideWhenUsed/>
    <w:qFormat/>
    <w:rsid w:val="00CC75DB"/>
  </w:style>
  <w:style w:type="character" w:customStyle="1" w:styleId="SaludoCar">
    <w:name w:val="Saludo Car"/>
    <w:basedOn w:val="Fuentedeprrafopredeter"/>
    <w:link w:val="Saludo"/>
    <w:uiPriority w:val="2"/>
    <w:semiHidden/>
    <w:rsid w:val="00CC75DB"/>
  </w:style>
  <w:style w:type="paragraph" w:styleId="Firma">
    <w:name w:val="Signature"/>
    <w:basedOn w:val="Normal"/>
    <w:link w:val="Firma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2"/>
    <w:semiHidden/>
    <w:rsid w:val="00CC75DB"/>
  </w:style>
  <w:style w:type="character" w:customStyle="1" w:styleId="Hipervnculointeligente1">
    <w:name w:val="Hipervínculo inteligente1"/>
    <w:basedOn w:val="Fuentedeprrafopredeter"/>
    <w:uiPriority w:val="99"/>
    <w:semiHidden/>
    <w:unhideWhenUsed/>
    <w:rsid w:val="00CC75DB"/>
    <w:rPr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CC75DB"/>
    <w:rPr>
      <w:b/>
      <w:bCs/>
    </w:rPr>
  </w:style>
  <w:style w:type="paragraph" w:styleId="Subttulo">
    <w:name w:val="Subtitle"/>
    <w:basedOn w:val="Normal"/>
    <w:next w:val="Normal"/>
    <w:link w:val="SubttuloC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character" w:styleId="Mencinsinresolver">
    <w:name w:val="Unresolved Mention"/>
    <w:basedOn w:val="Fuentedeprrafopredeter"/>
    <w:uiPriority w:val="99"/>
    <w:semiHidden/>
    <w:unhideWhenUsed/>
    <w:rsid w:val="000C6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4A3C67B8-4E15-BD41-846A-F6AF992E359E%7dtf02919188_win32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%7b4A3C67B8-4E15-BD41-846A-F6AF992E359E%7dtf02919188_win32.dotx</Template>
  <TotalTime>1</TotalTime>
  <Pages>8</Pages>
  <Words>1866</Words>
  <Characters>10264</Characters>
  <Application>Microsoft Office Word</Application>
  <DocSecurity>0</DocSecurity>
  <Lines>85</Lines>
  <Paragraphs>24</Paragraphs>
  <ScaleCrop>false</ScaleCrop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Moreno</dc:creator>
  <cp:keywords/>
  <dc:description/>
  <cp:lastModifiedBy>German Moreno</cp:lastModifiedBy>
  <cp:revision>2</cp:revision>
  <dcterms:created xsi:type="dcterms:W3CDTF">2025-11-25T15:10:00Z</dcterms:created>
  <dcterms:modified xsi:type="dcterms:W3CDTF">2025-11-25T15:10:00Z</dcterms:modified>
</cp:coreProperties>
</file>